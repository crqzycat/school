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2416" w14:textId="77777777" w:rsidR="00147F20" w:rsidRDefault="00000000">
      <w:r>
        <w:rPr>
          <w:noProof/>
        </w:rPr>
        <w:drawing>
          <wp:inline distT="0" distB="0" distL="0" distR="0" wp14:anchorId="43250A89" wp14:editId="7F11F3B8">
            <wp:extent cx="5340626" cy="3714942"/>
            <wp:effectExtent l="0" t="0" r="0" b="0"/>
            <wp:docPr id="15802170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6" cy="37149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FE4C2" wp14:editId="52B7DDB0">
            <wp:extent cx="5207270" cy="2571878"/>
            <wp:effectExtent l="0" t="0" r="0" b="0"/>
            <wp:docPr id="10368406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70" cy="2571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A986343" w14:textId="77777777" w:rsidR="00147F20" w:rsidRDefault="00000000">
      <w:r>
        <w:rPr>
          <w:noProof/>
        </w:rPr>
        <w:drawing>
          <wp:inline distT="0" distB="0" distL="0" distR="0" wp14:anchorId="72C08279" wp14:editId="5E5A5E7B">
            <wp:extent cx="5731514" cy="1773551"/>
            <wp:effectExtent l="0" t="0" r="2536" b="0"/>
            <wp:docPr id="13902646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7735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147F20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1C3E" w14:textId="77777777" w:rsidR="008A5265" w:rsidRDefault="008A5265">
      <w:pPr>
        <w:spacing w:after="0" w:line="240" w:lineRule="auto"/>
      </w:pPr>
      <w:r>
        <w:separator/>
      </w:r>
    </w:p>
  </w:endnote>
  <w:endnote w:type="continuationSeparator" w:id="0">
    <w:p w14:paraId="36831B24" w14:textId="77777777" w:rsidR="008A5265" w:rsidRDefault="008A5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BE0B" w14:textId="77777777" w:rsidR="008A5265" w:rsidRDefault="008A526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3B427FF" w14:textId="77777777" w:rsidR="008A5265" w:rsidRDefault="008A52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47F20"/>
    <w:rsid w:val="00147F20"/>
    <w:rsid w:val="008A5265"/>
    <w:rsid w:val="00AD6470"/>
    <w:rsid w:val="00E9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4ABE0"/>
  <w15:docId w15:val="{5A47F710-E119-44C0-9464-39B3C4FE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A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Piskorz Nils</dc:creator>
  <dc:description/>
  <cp:lastModifiedBy>Piskorz Nils</cp:lastModifiedBy>
  <cp:revision>2</cp:revision>
  <dcterms:created xsi:type="dcterms:W3CDTF">2026-10-01T10:11:00Z</dcterms:created>
  <dcterms:modified xsi:type="dcterms:W3CDTF">2026-10-01T10:11:00Z</dcterms:modified>
</cp:coreProperties>
</file>