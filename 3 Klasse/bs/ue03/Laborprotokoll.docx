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56159" w14:textId="77777777" w:rsidR="00447036" w:rsidRDefault="00000000">
      <w:r>
        <w:rPr>
          <w:noProof/>
        </w:rPr>
        <w:drawing>
          <wp:inline distT="0" distB="0" distL="0" distR="0" wp14:anchorId="136BD9EB" wp14:editId="2B93C372">
            <wp:extent cx="2200275" cy="93345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7"/>
                    <a:stretch>
                      <a:fillRect/>
                    </a:stretch>
                  </pic:blipFill>
                  <pic:spPr>
                    <a:xfrm>
                      <a:off x="0" y="0"/>
                      <a:ext cx="2200275" cy="933450"/>
                    </a:xfrm>
                    <a:prstGeom prst="rect">
                      <a:avLst/>
                    </a:prstGeom>
                  </pic:spPr>
                </pic:pic>
              </a:graphicData>
            </a:graphic>
          </wp:inline>
        </w:drawing>
      </w:r>
    </w:p>
    <w:p w14:paraId="25A43FC4" w14:textId="77777777" w:rsidR="00447036" w:rsidRDefault="00447036"/>
    <w:p w14:paraId="292F1108" w14:textId="77777777" w:rsidR="00447036" w:rsidRDefault="00447036"/>
    <w:p w14:paraId="0DAD16AF" w14:textId="77777777" w:rsidR="00447036" w:rsidRDefault="00000000">
      <w:pPr>
        <w:jc w:val="center"/>
      </w:pPr>
      <w:sdt>
        <w:sdtPr>
          <w:alias w:val="Gegenstand"/>
          <w:id w:val="-1400895297"/>
          <w:dropDownList>
            <w:listItem w:displayText="SYT/BS" w:value="SYT/BS"/>
            <w:listItem w:displayText="ITSI" w:value="ITSI"/>
            <w:listItem w:displayText="NWTK" w:value="NWTK"/>
          </w:dropDownList>
        </w:sdtPr>
        <w:sdtContent>
          <w:r>
            <w:t>SYT/BS</w:t>
          </w:r>
        </w:sdtContent>
      </w:sdt>
      <w:r>
        <w:rPr>
          <w:rFonts w:ascii="Arial" w:hAnsi="Arial"/>
          <w:b/>
          <w:bCs/>
          <w:sz w:val="52"/>
          <w:szCs w:val="52"/>
        </w:rPr>
        <w:t xml:space="preserve"> Exercise Report</w:t>
      </w:r>
    </w:p>
    <w:p w14:paraId="444BE295" w14:textId="77777777" w:rsidR="00447036" w:rsidRDefault="00447036">
      <w:pPr>
        <w:jc w:val="center"/>
        <w:rPr>
          <w:rFonts w:ascii="Arial" w:hAnsi="Arial"/>
          <w:b/>
          <w:bCs/>
          <w:sz w:val="52"/>
          <w:szCs w:val="52"/>
        </w:rPr>
      </w:pPr>
    </w:p>
    <w:tbl>
      <w:tblPr>
        <w:tblW w:w="7938" w:type="dxa"/>
        <w:tblInd w:w="150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10" w:type="dxa"/>
          <w:right w:w="10" w:type="dxa"/>
        </w:tblCellMar>
        <w:tblLook w:val="04A0" w:firstRow="1" w:lastRow="0" w:firstColumn="1" w:lastColumn="0" w:noHBand="0" w:noVBand="1"/>
      </w:tblPr>
      <w:tblGrid>
        <w:gridCol w:w="3655"/>
        <w:gridCol w:w="4283"/>
      </w:tblGrid>
      <w:tr w:rsidR="00447036" w14:paraId="5E5293F1" w14:textId="77777777">
        <w:trPr>
          <w:trHeight w:val="405"/>
        </w:trPr>
        <w:tc>
          <w:tcPr>
            <w:tcW w:w="3655" w:type="dxa"/>
            <w:tcBorders>
              <w:top w:val="single" w:sz="2" w:space="0" w:color="000000"/>
              <w:left w:val="single" w:sz="2" w:space="0" w:color="000000"/>
              <w:bottom w:val="single" w:sz="2" w:space="0" w:color="000000"/>
            </w:tcBorders>
            <w:tcMar>
              <w:top w:w="55" w:type="dxa"/>
              <w:left w:w="55" w:type="dxa"/>
              <w:bottom w:w="55" w:type="dxa"/>
              <w:right w:w="55" w:type="dxa"/>
            </w:tcMar>
          </w:tcPr>
          <w:p w14:paraId="2E405202" w14:textId="77777777" w:rsidR="00447036" w:rsidRDefault="00000000">
            <w:pPr>
              <w:rPr>
                <w:rFonts w:ascii="Arial" w:hAnsi="Arial" w:cs="Arial"/>
                <w:color w:val="4C4C4C"/>
                <w:sz w:val="28"/>
                <w:szCs w:val="28"/>
              </w:rPr>
            </w:pPr>
            <w:r>
              <w:rPr>
                <w:rFonts w:ascii="Arial" w:hAnsi="Arial" w:cs="Arial"/>
                <w:color w:val="4C4C4C"/>
                <w:sz w:val="28"/>
                <w:szCs w:val="28"/>
              </w:rPr>
              <w:t xml:space="preserve">Name  </w:t>
            </w:r>
          </w:p>
        </w:tc>
        <w:tc>
          <w:tcPr>
            <w:tcW w:w="4283"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7496F56F" w14:textId="77777777" w:rsidR="00447036" w:rsidRDefault="00000000">
            <w:pPr>
              <w:pStyle w:val="TableContents"/>
              <w:jc w:val="center"/>
            </w:pPr>
            <w:bookmarkStart w:id="0" w:name="Schülername"/>
            <w:r>
              <w:rPr>
                <w:rFonts w:ascii="Arial" w:hAnsi="Arial"/>
                <w:b/>
                <w:bCs/>
                <w:sz w:val="28"/>
                <w:szCs w:val="28"/>
              </w:rPr>
              <w:t>Nils Piskorz</w:t>
            </w:r>
            <w:bookmarkEnd w:id="0"/>
          </w:p>
        </w:tc>
      </w:tr>
      <w:tr w:rsidR="00447036" w14:paraId="1A1624F4" w14:textId="77777777">
        <w:tc>
          <w:tcPr>
            <w:tcW w:w="3655" w:type="dxa"/>
            <w:tcBorders>
              <w:left w:val="single" w:sz="2" w:space="0" w:color="000000"/>
              <w:bottom w:val="single" w:sz="2" w:space="0" w:color="000000"/>
            </w:tcBorders>
            <w:tcMar>
              <w:top w:w="55" w:type="dxa"/>
              <w:left w:w="55" w:type="dxa"/>
              <w:bottom w:w="55" w:type="dxa"/>
              <w:right w:w="55" w:type="dxa"/>
            </w:tcMar>
          </w:tcPr>
          <w:p w14:paraId="21025EB1" w14:textId="77777777" w:rsidR="00447036" w:rsidRDefault="00000000">
            <w:pPr>
              <w:rPr>
                <w:rFonts w:ascii="Arial" w:hAnsi="Arial" w:cs="Arial"/>
                <w:color w:val="4C4C4C"/>
                <w:sz w:val="28"/>
                <w:szCs w:val="28"/>
              </w:rPr>
            </w:pPr>
            <w:r>
              <w:rPr>
                <w:rFonts w:ascii="Arial" w:hAnsi="Arial" w:cs="Arial"/>
                <w:color w:val="4C4C4C"/>
                <w:sz w:val="28"/>
                <w:szCs w:val="28"/>
              </w:rPr>
              <w:t>4 or 5 – Digit Login-Number</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72F7737B" w14:textId="77777777" w:rsidR="00447036" w:rsidRDefault="00000000">
            <w:pPr>
              <w:pStyle w:val="TableContents"/>
              <w:jc w:val="center"/>
            </w:pPr>
            <w:bookmarkStart w:id="1" w:name="Schülernummer"/>
            <w:r>
              <w:rPr>
                <w:rFonts w:ascii="Arial" w:hAnsi="Arial"/>
                <w:b/>
                <w:bCs/>
                <w:sz w:val="28"/>
                <w:szCs w:val="28"/>
              </w:rPr>
              <w:t>4128</w:t>
            </w:r>
            <w:bookmarkEnd w:id="1"/>
          </w:p>
        </w:tc>
      </w:tr>
      <w:tr w:rsidR="00447036" w14:paraId="45B63D19" w14:textId="77777777">
        <w:tc>
          <w:tcPr>
            <w:tcW w:w="3655" w:type="dxa"/>
            <w:tcBorders>
              <w:left w:val="single" w:sz="2" w:space="0" w:color="000000"/>
              <w:bottom w:val="single" w:sz="2" w:space="0" w:color="000000"/>
            </w:tcBorders>
            <w:tcMar>
              <w:top w:w="55" w:type="dxa"/>
              <w:left w:w="55" w:type="dxa"/>
              <w:bottom w:w="55" w:type="dxa"/>
              <w:right w:w="55" w:type="dxa"/>
            </w:tcMar>
          </w:tcPr>
          <w:p w14:paraId="5E947470" w14:textId="77777777" w:rsidR="00447036" w:rsidRDefault="00000000">
            <w:pPr>
              <w:rPr>
                <w:rFonts w:ascii="Arial" w:hAnsi="Arial" w:cs="Arial"/>
                <w:color w:val="4C4C4C"/>
                <w:sz w:val="28"/>
                <w:szCs w:val="28"/>
              </w:rPr>
            </w:pPr>
            <w:r>
              <w:rPr>
                <w:rFonts w:ascii="Arial" w:hAnsi="Arial" w:cs="Arial"/>
                <w:color w:val="4C4C4C"/>
                <w:sz w:val="28"/>
                <w:szCs w:val="28"/>
              </w:rPr>
              <w:t>Class</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0043D7B0" w14:textId="77777777" w:rsidR="00447036" w:rsidRDefault="00000000">
            <w:pPr>
              <w:pStyle w:val="TableContents"/>
              <w:jc w:val="center"/>
            </w:pPr>
            <w:r>
              <w:rPr>
                <w:rFonts w:ascii="Arial" w:hAnsi="Arial"/>
                <w:b/>
                <w:bCs/>
                <w:sz w:val="28"/>
                <w:szCs w:val="28"/>
              </w:rPr>
              <w:t>3Bl</w:t>
            </w:r>
          </w:p>
        </w:tc>
      </w:tr>
      <w:tr w:rsidR="00447036" w14:paraId="48F242A8" w14:textId="77777777">
        <w:tc>
          <w:tcPr>
            <w:tcW w:w="3655" w:type="dxa"/>
            <w:tcBorders>
              <w:left w:val="single" w:sz="2" w:space="0" w:color="000000"/>
              <w:bottom w:val="single" w:sz="2" w:space="0" w:color="000000"/>
            </w:tcBorders>
            <w:tcMar>
              <w:top w:w="55" w:type="dxa"/>
              <w:left w:w="55" w:type="dxa"/>
              <w:bottom w:w="55" w:type="dxa"/>
              <w:right w:w="55" w:type="dxa"/>
            </w:tcMar>
          </w:tcPr>
          <w:p w14:paraId="7B52D0D4" w14:textId="77777777" w:rsidR="00447036" w:rsidRDefault="00000000">
            <w:pPr>
              <w:rPr>
                <w:rFonts w:ascii="Arial" w:hAnsi="Arial" w:cs="Arial"/>
                <w:color w:val="4C4C4C"/>
                <w:sz w:val="28"/>
                <w:szCs w:val="28"/>
              </w:rPr>
            </w:pPr>
            <w:r>
              <w:rPr>
                <w:rFonts w:ascii="Arial" w:hAnsi="Arial" w:cs="Arial"/>
                <w:color w:val="4C4C4C"/>
                <w:sz w:val="28"/>
                <w:szCs w:val="28"/>
              </w:rPr>
              <w:t>Date of Exercise</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3322610F" w14:textId="084B84AC" w:rsidR="00447036" w:rsidRDefault="00B45D11">
            <w:pPr>
              <w:pStyle w:val="TableContents"/>
              <w:jc w:val="center"/>
            </w:pPr>
            <w:bookmarkStart w:id="2" w:name="Übungsdatum"/>
            <w:r>
              <w:rPr>
                <w:rFonts w:ascii="Arial" w:hAnsi="Arial"/>
                <w:sz w:val="28"/>
                <w:szCs w:val="28"/>
              </w:rPr>
              <w:t>19</w:t>
            </w:r>
            <w:r w:rsidR="00000000">
              <w:rPr>
                <w:rFonts w:ascii="Arial" w:hAnsi="Arial"/>
                <w:sz w:val="28"/>
                <w:szCs w:val="28"/>
              </w:rPr>
              <w:t>.</w:t>
            </w:r>
            <w:r>
              <w:rPr>
                <w:rFonts w:ascii="Arial" w:hAnsi="Arial"/>
                <w:sz w:val="28"/>
                <w:szCs w:val="28"/>
              </w:rPr>
              <w:t>10</w:t>
            </w:r>
            <w:r w:rsidR="00000000">
              <w:rPr>
                <w:rFonts w:ascii="Arial" w:hAnsi="Arial"/>
                <w:sz w:val="28"/>
                <w:szCs w:val="28"/>
              </w:rPr>
              <w:t>.2026</w:t>
            </w:r>
            <w:bookmarkEnd w:id="2"/>
          </w:p>
        </w:tc>
      </w:tr>
      <w:tr w:rsidR="00447036" w14:paraId="4D36A5EC" w14:textId="77777777">
        <w:tc>
          <w:tcPr>
            <w:tcW w:w="3655" w:type="dxa"/>
            <w:tcBorders>
              <w:left w:val="single" w:sz="2" w:space="0" w:color="000000"/>
              <w:bottom w:val="single" w:sz="2" w:space="0" w:color="000000"/>
            </w:tcBorders>
            <w:tcMar>
              <w:top w:w="55" w:type="dxa"/>
              <w:left w:w="55" w:type="dxa"/>
              <w:bottom w:w="55" w:type="dxa"/>
              <w:right w:w="55" w:type="dxa"/>
            </w:tcMar>
          </w:tcPr>
          <w:p w14:paraId="10F40871" w14:textId="77777777" w:rsidR="00447036" w:rsidRDefault="00000000">
            <w:r>
              <w:rPr>
                <w:rFonts w:ascii="Arial" w:hAnsi="Arial" w:cs="Arial"/>
                <w:color w:val="4C4C4C"/>
                <w:sz w:val="28"/>
                <w:szCs w:val="28"/>
              </w:rPr>
              <w:t>Date of Submission</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7CF48F9E" w14:textId="7239C17D" w:rsidR="00447036" w:rsidRDefault="00B45D11">
            <w:pPr>
              <w:pStyle w:val="TableContents"/>
              <w:jc w:val="center"/>
            </w:pPr>
            <w:bookmarkStart w:id="3" w:name="Abgabedatum"/>
            <w:r>
              <w:rPr>
                <w:rFonts w:ascii="Arial" w:hAnsi="Arial"/>
                <w:sz w:val="28"/>
                <w:szCs w:val="28"/>
              </w:rPr>
              <w:t>07</w:t>
            </w:r>
            <w:r w:rsidR="00000000">
              <w:rPr>
                <w:rFonts w:ascii="Arial" w:hAnsi="Arial"/>
                <w:sz w:val="28"/>
                <w:szCs w:val="28"/>
              </w:rPr>
              <w:t>.</w:t>
            </w:r>
            <w:r>
              <w:rPr>
                <w:rFonts w:ascii="Arial" w:hAnsi="Arial"/>
                <w:sz w:val="28"/>
                <w:szCs w:val="28"/>
              </w:rPr>
              <w:t>11</w:t>
            </w:r>
            <w:r w:rsidR="00000000">
              <w:rPr>
                <w:rFonts w:ascii="Arial" w:hAnsi="Arial"/>
                <w:sz w:val="28"/>
                <w:szCs w:val="28"/>
              </w:rPr>
              <w:t>.2026</w:t>
            </w:r>
            <w:bookmarkEnd w:id="3"/>
          </w:p>
        </w:tc>
      </w:tr>
      <w:tr w:rsidR="00447036" w14:paraId="635BC0C9" w14:textId="77777777">
        <w:tc>
          <w:tcPr>
            <w:tcW w:w="3655" w:type="dxa"/>
            <w:tcBorders>
              <w:left w:val="single" w:sz="2" w:space="0" w:color="000000"/>
              <w:bottom w:val="single" w:sz="2" w:space="0" w:color="000000"/>
            </w:tcBorders>
            <w:tcMar>
              <w:top w:w="55" w:type="dxa"/>
              <w:left w:w="55" w:type="dxa"/>
              <w:bottom w:w="55" w:type="dxa"/>
              <w:right w:w="55" w:type="dxa"/>
            </w:tcMar>
          </w:tcPr>
          <w:p w14:paraId="44881C96" w14:textId="77777777" w:rsidR="00447036" w:rsidRDefault="00000000">
            <w:pPr>
              <w:rPr>
                <w:rFonts w:ascii="Arial" w:hAnsi="Arial" w:cs="Arial"/>
                <w:color w:val="4C4C4C"/>
                <w:sz w:val="28"/>
                <w:szCs w:val="28"/>
              </w:rPr>
            </w:pPr>
            <w:r>
              <w:rPr>
                <w:rFonts w:ascii="Arial" w:hAnsi="Arial" w:cs="Arial"/>
                <w:color w:val="4C4C4C"/>
                <w:sz w:val="28"/>
                <w:szCs w:val="28"/>
              </w:rPr>
              <w:t>Exercise Number</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34BD75C4" w14:textId="77777777" w:rsidR="00447036" w:rsidRDefault="00000000">
            <w:pPr>
              <w:pStyle w:val="TableContents"/>
              <w:jc w:val="center"/>
            </w:pPr>
            <w:bookmarkStart w:id="4" w:name="Übungsnummer"/>
            <w:r>
              <w:rPr>
                <w:rFonts w:ascii="Arial" w:hAnsi="Arial"/>
                <w:sz w:val="28"/>
                <w:szCs w:val="28"/>
              </w:rPr>
              <w:t>00</w:t>
            </w:r>
            <w:bookmarkEnd w:id="4"/>
          </w:p>
        </w:tc>
      </w:tr>
      <w:tr w:rsidR="00447036" w14:paraId="7435A810" w14:textId="77777777">
        <w:tc>
          <w:tcPr>
            <w:tcW w:w="3655" w:type="dxa"/>
            <w:tcBorders>
              <w:left w:val="single" w:sz="2" w:space="0" w:color="000000"/>
              <w:bottom w:val="single" w:sz="2" w:space="0" w:color="000000"/>
            </w:tcBorders>
            <w:tcMar>
              <w:top w:w="55" w:type="dxa"/>
              <w:left w:w="55" w:type="dxa"/>
              <w:bottom w:w="55" w:type="dxa"/>
              <w:right w:w="55" w:type="dxa"/>
            </w:tcMar>
          </w:tcPr>
          <w:p w14:paraId="51FFBE07" w14:textId="77777777" w:rsidR="00447036" w:rsidRDefault="00000000">
            <w:pPr>
              <w:rPr>
                <w:rFonts w:ascii="Arial" w:hAnsi="Arial" w:cs="Arial"/>
                <w:color w:val="4C4C4C"/>
                <w:sz w:val="28"/>
                <w:szCs w:val="28"/>
              </w:rPr>
            </w:pPr>
            <w:r>
              <w:rPr>
                <w:rFonts w:ascii="Arial" w:hAnsi="Arial" w:cs="Arial"/>
                <w:color w:val="4C4C4C"/>
                <w:sz w:val="28"/>
                <w:szCs w:val="28"/>
              </w:rPr>
              <w:t>Teacher</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5B29F8AB" w14:textId="77777777" w:rsidR="00447036" w:rsidRDefault="00000000">
            <w:pPr>
              <w:pStyle w:val="TableContents"/>
              <w:jc w:val="center"/>
            </w:pPr>
            <w:sdt>
              <w:sdtPr>
                <w:alias w:val="Auftraggeber"/>
                <w:id w:val="-759985301"/>
                <w:dropDownList>
                  <w:listItem w:displayText="BAA" w:value="BAA"/>
                  <w:listItem w:displayText="GFO" w:value="GFO"/>
                  <w:listItem w:displayText="KAS" w:value="KAS"/>
                  <w:listItem w:displayText="NIC" w:value="NIC"/>
                  <w:listItem w:displayText="NOE" w:value="NOE"/>
                  <w:listItem w:displayText="NTH" w:value="NTH"/>
                  <w:listItem w:displayText="NUH" w:value="NUH"/>
                  <w:listItem w:displayText="SDO" w:value="SDO"/>
                  <w:listItem w:displayText="ZAI" w:value="ZAI"/>
                </w:dropDownList>
              </w:sdtPr>
              <w:sdtContent>
                <w:r>
                  <w:t>NOE</w:t>
                </w:r>
              </w:sdtContent>
            </w:sdt>
          </w:p>
        </w:tc>
      </w:tr>
      <w:tr w:rsidR="00447036" w14:paraId="17F69118" w14:textId="77777777">
        <w:tc>
          <w:tcPr>
            <w:tcW w:w="3655" w:type="dxa"/>
            <w:tcBorders>
              <w:left w:val="single" w:sz="2" w:space="0" w:color="000000"/>
              <w:bottom w:val="single" w:sz="2" w:space="0" w:color="000000"/>
            </w:tcBorders>
            <w:tcMar>
              <w:top w:w="55" w:type="dxa"/>
              <w:left w:w="55" w:type="dxa"/>
              <w:bottom w:w="55" w:type="dxa"/>
              <w:right w:w="55" w:type="dxa"/>
            </w:tcMar>
          </w:tcPr>
          <w:p w14:paraId="497D55E3" w14:textId="77777777" w:rsidR="00447036" w:rsidRDefault="00000000">
            <w:pPr>
              <w:rPr>
                <w:rFonts w:ascii="Arial" w:hAnsi="Arial" w:cs="Arial"/>
                <w:color w:val="4C4C4C"/>
                <w:sz w:val="28"/>
                <w:szCs w:val="28"/>
              </w:rPr>
            </w:pPr>
            <w:r>
              <w:rPr>
                <w:rFonts w:ascii="Arial" w:hAnsi="Arial" w:cs="Arial"/>
                <w:color w:val="4C4C4C"/>
                <w:sz w:val="28"/>
                <w:szCs w:val="28"/>
              </w:rPr>
              <w:t>Topic of Exercise</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6854CAD7" w14:textId="7DC69858" w:rsidR="00447036" w:rsidRDefault="00B45D11">
            <w:pPr>
              <w:pStyle w:val="TableContents"/>
              <w:jc w:val="center"/>
            </w:pPr>
            <w:r>
              <w:rPr>
                <w:rFonts w:ascii="Arial" w:hAnsi="Arial"/>
                <w:b/>
                <w:bCs/>
                <w:sz w:val="28"/>
                <w:szCs w:val="28"/>
              </w:rPr>
              <w:t>Linux Scripting</w:t>
            </w:r>
          </w:p>
        </w:tc>
      </w:tr>
    </w:tbl>
    <w:p w14:paraId="69290A47" w14:textId="77777777" w:rsidR="00447036" w:rsidRDefault="00447036">
      <w:pPr>
        <w:rPr>
          <w:rFonts w:ascii="Arial" w:hAnsi="Arial"/>
        </w:rPr>
      </w:pPr>
    </w:p>
    <w:p w14:paraId="667C2759" w14:textId="77777777" w:rsidR="00447036" w:rsidRDefault="00447036">
      <w:pPr>
        <w:rPr>
          <w:rFonts w:ascii="Arial" w:eastAsia="DejaVu Sans" w:hAnsi="Arial" w:cs="DejaVu Sans"/>
          <w:b/>
          <w:bCs/>
          <w:sz w:val="32"/>
          <w:szCs w:val="32"/>
        </w:rPr>
      </w:pPr>
    </w:p>
    <w:p w14:paraId="43FE6E34" w14:textId="77777777" w:rsidR="00447036" w:rsidRDefault="00000000">
      <w:pPr>
        <w:pStyle w:val="TOCHeading"/>
        <w:numPr>
          <w:ilvl w:val="0"/>
          <w:numId w:val="0"/>
        </w:numPr>
        <w:ind w:left="374" w:hanging="374"/>
        <w:outlineLvl w:val="9"/>
      </w:pPr>
      <w:r>
        <w:t>Inhalt</w:t>
      </w:r>
    </w:p>
    <w:p w14:paraId="12D697CF" w14:textId="77777777" w:rsidR="00447036" w:rsidRDefault="00447036">
      <w:pPr>
        <w:tabs>
          <w:tab w:val="right" w:leader="dot" w:pos="9360"/>
        </w:tabs>
      </w:pPr>
    </w:p>
    <w:p w14:paraId="4D8AAEA6" w14:textId="77777777" w:rsidR="00447036" w:rsidRDefault="00447036"/>
    <w:p w14:paraId="5C5AF6F6" w14:textId="77777777" w:rsidR="00447036" w:rsidRDefault="00447036"/>
    <w:p w14:paraId="28C12159" w14:textId="77777777" w:rsidR="00447036" w:rsidRDefault="00447036">
      <w:pPr>
        <w:pageBreakBefore/>
      </w:pPr>
    </w:p>
    <w:p w14:paraId="14290EFA" w14:textId="77777777" w:rsidR="00447036" w:rsidRDefault="00447036">
      <w:pPr>
        <w:rPr>
          <w:rFonts w:ascii="Arial" w:hAnsi="Arial" w:cs="Arial"/>
        </w:rPr>
      </w:pPr>
    </w:p>
    <w:p w14:paraId="35C86396" w14:textId="77777777" w:rsidR="00516E67" w:rsidRDefault="00516E67" w:rsidP="00516E67">
      <w:pPr>
        <w:pStyle w:val="Textbody"/>
      </w:pPr>
      <w:r>
        <w:t>Bitte den folgenden Text kopieren (Strg-A/Strg-C) und dann in Kopie des Deckblatts einfügen!</w:t>
      </w:r>
    </w:p>
    <w:p w14:paraId="63A14962" w14:textId="77777777" w:rsidR="00516E67" w:rsidRDefault="00516E67" w:rsidP="00516E67">
      <w:pPr>
        <w:pStyle w:val="Heading1"/>
        <w:numPr>
          <w:ilvl w:val="0"/>
          <w:numId w:val="2"/>
        </w:numPr>
      </w:pPr>
      <w:bookmarkStart w:id="5" w:name="übungsziel"/>
      <w:r>
        <w:t>Übungsziel</w:t>
      </w:r>
      <w:bookmarkEnd w:id="5"/>
    </w:p>
    <w:p w14:paraId="3D8910EA" w14:textId="77777777" w:rsidR="00516E67" w:rsidRDefault="00516E67" w:rsidP="00516E67">
      <w:r>
        <w:t xml:space="preserve">Wir wollen grundlegende Konzepte des </w:t>
      </w:r>
      <w:r>
        <w:rPr>
          <w:i/>
          <w:iCs/>
        </w:rPr>
        <w:t>Scripting</w:t>
      </w:r>
      <w:r>
        <w:t xml:space="preserve"> (Shell-Scripts) unter Linux kennenlernen, um wiederkehrende Vorgänge z.B. der Systemadministration zu automatisieren. Die Shell unter Linux/Unix (wir verwenden </w:t>
      </w:r>
      <w:r>
        <w:rPr>
          <w:i/>
          <w:iCs/>
        </w:rPr>
        <w:t>bash</w:t>
      </w:r>
      <w:r>
        <w:t>) ist rein textorientiert (im Gegensatz zur objektorientierten Powershell unter Windows, die wir demnächst untersuchen werden).</w:t>
      </w:r>
    </w:p>
    <w:p w14:paraId="4E5AB274" w14:textId="77777777" w:rsidR="00516E67" w:rsidRDefault="00516E67" w:rsidP="00516E67">
      <w:pPr>
        <w:pStyle w:val="Textbody"/>
      </w:pPr>
      <w:r>
        <w:t>Lesetipps (auch als Unterlage für PLFs ohne Internet):</w:t>
      </w:r>
    </w:p>
    <w:p w14:paraId="087CF6FE" w14:textId="77777777" w:rsidR="00516E67" w:rsidRDefault="00516E67" w:rsidP="00516E67">
      <w:pPr>
        <w:pStyle w:val="Textbody"/>
        <w:widowControl/>
        <w:numPr>
          <w:ilvl w:val="0"/>
          <w:numId w:val="3"/>
        </w:numPr>
        <w:spacing w:after="0"/>
      </w:pPr>
      <w:hyperlink r:id="rId8" w:history="1">
        <w:r>
          <w:rPr>
            <w:rStyle w:val="Definition"/>
          </w:rPr>
          <w:t>https://goalkicker.com/</w:t>
        </w:r>
      </w:hyperlink>
      <w:r>
        <w:t xml:space="preserve"> für Bash: “Stackoverflow” als PDF</w:t>
      </w:r>
    </w:p>
    <w:p w14:paraId="3D1C2280" w14:textId="77777777" w:rsidR="00516E67" w:rsidRDefault="00516E67" w:rsidP="00516E67">
      <w:pPr>
        <w:pStyle w:val="Textbody"/>
        <w:widowControl/>
        <w:numPr>
          <w:ilvl w:val="0"/>
          <w:numId w:val="3"/>
        </w:numPr>
        <w:spacing w:after="0"/>
      </w:pPr>
      <w:hyperlink r:id="rId9" w:history="1">
        <w:r>
          <w:rPr>
            <w:rStyle w:val="Definition"/>
          </w:rPr>
          <w:t>http://tldp.org/LDP/abs/abs-guide.pdf</w:t>
        </w:r>
      </w:hyperlink>
      <w:r>
        <w:t xml:space="preserve"> der ultimative Guide</w:t>
      </w:r>
    </w:p>
    <w:p w14:paraId="7B645320" w14:textId="77777777" w:rsidR="00516E67" w:rsidRDefault="00516E67" w:rsidP="00516E67">
      <w:pPr>
        <w:pStyle w:val="Textbody"/>
        <w:widowControl/>
        <w:numPr>
          <w:ilvl w:val="0"/>
          <w:numId w:val="3"/>
        </w:numPr>
        <w:spacing w:after="0"/>
      </w:pPr>
      <w:hyperlink r:id="rId10" w:history="1">
        <w:r>
          <w:rPr>
            <w:rStyle w:val="Definition"/>
          </w:rPr>
          <w:t>https://openbook.rheinwerk-verlag.de/shell_programmierung/index.htm</w:t>
        </w:r>
      </w:hyperlink>
      <w:r>
        <w:t xml:space="preserve"> auf deutsch, sehr umfangreich</w:t>
      </w:r>
    </w:p>
    <w:p w14:paraId="52D5EF88" w14:textId="77777777" w:rsidR="00516E67" w:rsidRDefault="00516E67" w:rsidP="00516E67">
      <w:pPr>
        <w:pStyle w:val="Heading1"/>
        <w:numPr>
          <w:ilvl w:val="0"/>
          <w:numId w:val="2"/>
        </w:numPr>
      </w:pPr>
      <w:bookmarkStart w:id="6" w:name="plattform-und-vorbereitung"/>
      <w:r>
        <w:t>Plattform und Vorbereitung</w:t>
      </w:r>
      <w:bookmarkEnd w:id="6"/>
    </w:p>
    <w:p w14:paraId="74530673" w14:textId="77777777" w:rsidR="00516E67" w:rsidRDefault="00516E67" w:rsidP="00516E67">
      <w:r>
        <w:t>Sie können ein Linux- oder Unix-System (real, virtuell) Ihrer Wahl verwenden. Sie benötigen nur einen gewöhnlichen User-Account</w:t>
      </w:r>
      <w:r>
        <w:rPr>
          <w:rStyle w:val="FootnoteReference"/>
        </w:rPr>
        <w:footnoteReference w:id="1"/>
      </w:r>
      <w:r>
        <w:t xml:space="preserve"> mit Zugang zur Kommandozeile </w:t>
      </w:r>
      <w:r>
        <w:rPr>
          <w:i/>
          <w:iCs/>
        </w:rPr>
        <w:t>bash</w:t>
      </w:r>
      <w:r>
        <w:t xml:space="preserve"> (im Terminalfenster oder Textkonsole, auch per SSH oder WSL). Sie können jeden Editor ihrer Wahl verwenden. Notieren Sie alle verwendeten Kommandozeilen, fertige Skripts</w:t>
      </w:r>
      <w:r>
        <w:rPr>
          <w:rStyle w:val="FootnoteReference"/>
        </w:rPr>
        <w:footnoteReference w:id="2"/>
      </w:r>
      <w:r>
        <w:t xml:space="preserve"> und Beobachtungen in Ihrem Übungsprotokoll!</w:t>
      </w:r>
    </w:p>
    <w:p w14:paraId="302B6602" w14:textId="77777777" w:rsidR="00516E67" w:rsidRDefault="00516E67" w:rsidP="00516E67">
      <w:pPr>
        <w:pStyle w:val="Heading1"/>
        <w:numPr>
          <w:ilvl w:val="0"/>
          <w:numId w:val="2"/>
        </w:numPr>
      </w:pPr>
      <w:bookmarkStart w:id="7" w:name="theorie-und-grundlegende-befehle"/>
      <w:r>
        <w:t>Theorie und grundlegende Befehle</w:t>
      </w:r>
      <w:bookmarkEnd w:id="7"/>
    </w:p>
    <w:p w14:paraId="0BF53ADD" w14:textId="77777777" w:rsidR="00516E67" w:rsidRDefault="00516E67" w:rsidP="00516E67">
      <w:r>
        <w:t>Die wichtigsten Befehle folgen als Übersicht. Details entnehmen Sie der Hilfe zum entsprechenden Befehl oder der Hilfe zu bash(1) (letzteres für die eingebaute Befehle).</w:t>
      </w:r>
    </w:p>
    <w:p w14:paraId="59DFE57C" w14:textId="77777777" w:rsidR="00516E67" w:rsidRDefault="00516E67" w:rsidP="00516E67">
      <w:pPr>
        <w:pStyle w:val="Heading2"/>
        <w:numPr>
          <w:ilvl w:val="1"/>
          <w:numId w:val="2"/>
        </w:numPr>
      </w:pPr>
      <w:bookmarkStart w:id="8" w:name="variablen"/>
      <w:r>
        <w:t>Variablen</w:t>
      </w:r>
      <w:bookmarkEnd w:id="8"/>
    </w:p>
    <w:p w14:paraId="7D739E89" w14:textId="77777777" w:rsidR="00516E67" w:rsidRDefault="00516E67" w:rsidP="00516E67">
      <w:r>
        <w:t xml:space="preserve">In Shellvariablen werden </w:t>
      </w:r>
      <w:r>
        <w:rPr>
          <w:i/>
          <w:iCs/>
        </w:rPr>
        <w:t>immer</w:t>
      </w:r>
      <w:r>
        <w:t xml:space="preserve"> Zeichenketten gespeichert </w:t>
      </w:r>
      <w:r>
        <w:rPr>
          <w:i/>
          <w:iCs/>
        </w:rPr>
        <w:t>(Unterschied zur Powershell!)</w:t>
      </w:r>
      <w:r>
        <w:rPr>
          <w:rStyle w:val="FootnoteReference"/>
        </w:rPr>
        <w:footnoteReference w:id="3"/>
      </w:r>
      <w:r>
        <w:t>.</w:t>
      </w:r>
    </w:p>
    <w:p w14:paraId="5795DB77" w14:textId="77777777" w:rsidR="00516E67" w:rsidRDefault="00516E67" w:rsidP="00516E67">
      <w:pPr>
        <w:pStyle w:val="Textbody"/>
      </w:pPr>
      <w:r>
        <w:t>Zuweisung eines neuen Wertes:</w:t>
      </w:r>
    </w:p>
    <w:p w14:paraId="2B113B13" w14:textId="77777777" w:rsidR="00516E67" w:rsidRDefault="00516E67" w:rsidP="00516E67">
      <w:pPr>
        <w:pStyle w:val="PreformattedText"/>
      </w:pPr>
      <w:r>
        <w:t xml:space="preserve">    name=wert</w:t>
      </w:r>
    </w:p>
    <w:p w14:paraId="4F140F62" w14:textId="77777777" w:rsidR="00516E67" w:rsidRDefault="00516E67" w:rsidP="00516E67">
      <w:r>
        <w:t xml:space="preserve">Achtung: Vor und nach dem “=” darf </w:t>
      </w:r>
      <w:r>
        <w:rPr>
          <w:i/>
          <w:iCs/>
        </w:rPr>
        <w:t>kein</w:t>
      </w:r>
      <w:r>
        <w:t xml:space="preserve"> Leerzeichen sein!</w:t>
      </w:r>
    </w:p>
    <w:p w14:paraId="4F9F0761" w14:textId="77777777" w:rsidR="00516E67" w:rsidRDefault="00516E67" w:rsidP="00516E67">
      <w:pPr>
        <w:pStyle w:val="PreformattedText"/>
      </w:pPr>
      <w:r>
        <w:t xml:space="preserve">    name = wert  # Falsch --&gt; keine Variablenzuweisung!</w:t>
      </w:r>
    </w:p>
    <w:p w14:paraId="22EAF9D8" w14:textId="77777777" w:rsidR="00516E67" w:rsidRDefault="00516E67" w:rsidP="00516E67">
      <w:r>
        <w:t>Hier arbeitet die Shell als Kommandointerpreter: Es wird das Programm name mit den zwei Parametern = und wert aufgerufen!</w:t>
      </w:r>
    </w:p>
    <w:p w14:paraId="2B7F92A3" w14:textId="77777777" w:rsidR="00516E67" w:rsidRDefault="00516E67" w:rsidP="00516E67">
      <w:pPr>
        <w:pStyle w:val="Textbody"/>
      </w:pPr>
      <w:r>
        <w:t xml:space="preserve">Wenn die Zeichenkette auch Leerzeichen enthält, müssen diese </w:t>
      </w:r>
      <w:r>
        <w:rPr>
          <w:i/>
          <w:iCs/>
        </w:rPr>
        <w:t>maskiert</w:t>
      </w:r>
      <w:r>
        <w:t xml:space="preserve"> werden, im einfachsten Fall durch die Verwendung von doppelten Anführungszeichen:</w:t>
      </w:r>
    </w:p>
    <w:p w14:paraId="58292F69" w14:textId="77777777" w:rsidR="00516E67" w:rsidRDefault="00516E67" w:rsidP="00516E67">
      <w:pPr>
        <w:pStyle w:val="PreformattedText"/>
      </w:pPr>
      <w:r>
        <w:t xml:space="preserve">    name="zeichenkette mit leerzeichen"</w:t>
      </w:r>
    </w:p>
    <w:p w14:paraId="3F0CB1D3" w14:textId="77777777" w:rsidR="00516E67" w:rsidRDefault="00516E67" w:rsidP="00516E67">
      <w:r>
        <w:t>Der Zugriff auf eine Variable erfolgt durch ein vorangestelltes $ Zeichen (die Shell erkennt das Metazeichen “$” und ersetzt dann den gesamten Variablenausdruck mit dem aktuellen Textinhalt der Variablen)</w:t>
      </w:r>
    </w:p>
    <w:p w14:paraId="650ECDF5" w14:textId="77777777" w:rsidR="00516E67" w:rsidRDefault="00516E67" w:rsidP="00516E67">
      <w:pPr>
        <w:pStyle w:val="PreformattedText"/>
      </w:pPr>
      <w:r>
        <w:t xml:space="preserve">    echo $name</w:t>
      </w:r>
    </w:p>
    <w:p w14:paraId="040015D6" w14:textId="77777777" w:rsidR="00516E67" w:rsidRDefault="00516E67" w:rsidP="00516E67">
      <w:r>
        <w:t>bzw. auch bei Verwendung von doppelten Anführungszeichen:</w:t>
      </w:r>
    </w:p>
    <w:p w14:paraId="12526074" w14:textId="77777777" w:rsidR="00516E67" w:rsidRDefault="00516E67" w:rsidP="00516E67">
      <w:pPr>
        <w:pStyle w:val="PreformattedText"/>
      </w:pPr>
      <w:r>
        <w:t xml:space="preserve">    echo "$name"</w:t>
      </w:r>
    </w:p>
    <w:p w14:paraId="7D4AEDF8" w14:textId="77777777" w:rsidR="00516E67" w:rsidRDefault="00516E67" w:rsidP="00516E67">
      <w:r>
        <w:t xml:space="preserve">Der Variablenname kann auch in { } eingeschlossen werden </w:t>
      </w:r>
      <w:r>
        <w:rPr>
          <w:i/>
          <w:iCs/>
        </w:rPr>
        <w:t>(um Mehrdeutigkeiten zu vermeiden)</w:t>
      </w:r>
      <w:r>
        <w:t>:</w:t>
      </w:r>
    </w:p>
    <w:p w14:paraId="3E984D43" w14:textId="77777777" w:rsidR="00516E67" w:rsidRDefault="00516E67" w:rsidP="00516E67">
      <w:pPr>
        <w:pStyle w:val="PreformattedText"/>
      </w:pPr>
      <w:r>
        <w:t xml:space="preserve">    s=sonder</w:t>
      </w:r>
    </w:p>
    <w:p w14:paraId="73D8DB14" w14:textId="77777777" w:rsidR="00516E67" w:rsidRDefault="00516E67" w:rsidP="00516E67">
      <w:pPr>
        <w:pStyle w:val="PreformattedText"/>
      </w:pPr>
      <w:r>
        <w:t xml:space="preserve">    echo ${s}zeichen</w:t>
      </w:r>
    </w:p>
    <w:p w14:paraId="61598301" w14:textId="77777777" w:rsidR="00516E67" w:rsidRDefault="00516E67" w:rsidP="00516E67">
      <w:pPr>
        <w:pStyle w:val="PreformattedText"/>
      </w:pPr>
      <w:r>
        <w:t xml:space="preserve">    sonderzeichen</w:t>
      </w:r>
    </w:p>
    <w:p w14:paraId="42039734" w14:textId="77777777" w:rsidR="00516E67" w:rsidRDefault="00516E67" w:rsidP="00516E67">
      <w:r>
        <w:t>Achtung: in '' schaut die Shell nicht hinein dh. Variablen werden nicht ausgewertet:</w:t>
      </w:r>
    </w:p>
    <w:p w14:paraId="1ECC7791" w14:textId="77777777" w:rsidR="00516E67" w:rsidRDefault="00516E67" w:rsidP="00516E67">
      <w:pPr>
        <w:pStyle w:val="PreformattedText"/>
      </w:pPr>
      <w:r>
        <w:t xml:space="preserve">    echo '$name'   # Ausgabe: $name</w:t>
      </w:r>
    </w:p>
    <w:p w14:paraId="2513A8B4" w14:textId="77777777" w:rsidR="00516E67" w:rsidRDefault="00516E67" w:rsidP="00516E67">
      <w:r>
        <w:t>${name:-word} der Wert word wird verwendet, falls die Variable name nicht definiert oder leer ist</w:t>
      </w:r>
    </w:p>
    <w:p w14:paraId="7E3BCF9D" w14:textId="77777777" w:rsidR="00516E67" w:rsidRDefault="00516E67" w:rsidP="00516E67">
      <w:pPr>
        <w:pStyle w:val="Textbody"/>
      </w:pPr>
      <w:r>
        <w:lastRenderedPageBreak/>
        <w:t>${name:=word} wie vorher, der Wert wird aber zusätzlich der Variable name zugewiesen.</w:t>
      </w:r>
    </w:p>
    <w:p w14:paraId="5798AC26" w14:textId="77777777" w:rsidR="00516E67" w:rsidRDefault="00516E67" w:rsidP="00516E67">
      <w:pPr>
        <w:pStyle w:val="Textbody"/>
      </w:pPr>
      <w:r>
        <w:t xml:space="preserve">Werden einem Skript Parameter übergeben, so sind sie als Spezialvariablen $1, $2, $3, … ansprechbar, der Name des Skripts (wie es aufgerufen wurde) steht übrigens in $0. Die </w:t>
      </w:r>
      <w:r>
        <w:rPr>
          <w:i/>
          <w:iCs/>
        </w:rPr>
        <w:t>Anzahl</w:t>
      </w:r>
      <w:r>
        <w:t xml:space="preserve"> der übergebenen Kommandozeilenparameter steht in $#, und die weitere Spezialvariable $@ beinhaltet ein Array mit allen Parametern.</w:t>
      </w:r>
    </w:p>
    <w:p w14:paraId="17112039" w14:textId="77777777" w:rsidR="00516E67" w:rsidRDefault="00516E67" w:rsidP="00516E67">
      <w:pPr>
        <w:pStyle w:val="Heading2"/>
        <w:numPr>
          <w:ilvl w:val="1"/>
          <w:numId w:val="2"/>
        </w:numPr>
      </w:pPr>
      <w:bookmarkStart w:id="9" w:name="verzweigungen"/>
      <w:r>
        <w:t>Verzweigungen</w:t>
      </w:r>
      <w:bookmarkEnd w:id="9"/>
    </w:p>
    <w:p w14:paraId="070DEC33" w14:textId="77777777" w:rsidR="00516E67" w:rsidRDefault="00516E67" w:rsidP="00516E67">
      <w:r>
        <w:t>Das Kommando if hat folgenden Aufbau:</w:t>
      </w:r>
    </w:p>
    <w:p w14:paraId="3C2B0A90" w14:textId="77777777" w:rsidR="00516E67" w:rsidRPr="001E327F" w:rsidRDefault="00516E67" w:rsidP="00516E67">
      <w:pPr>
        <w:pStyle w:val="PreformattedText"/>
        <w:rPr>
          <w:lang w:val="en-GB"/>
        </w:rPr>
      </w:pPr>
      <w:r w:rsidRPr="001E327F">
        <w:rPr>
          <w:lang w:val="en-GB"/>
        </w:rPr>
        <w:t>if list</w:t>
      </w:r>
    </w:p>
    <w:p w14:paraId="5A410C54" w14:textId="77777777" w:rsidR="00516E67" w:rsidRPr="001E327F" w:rsidRDefault="00516E67" w:rsidP="00516E67">
      <w:pPr>
        <w:pStyle w:val="PreformattedText"/>
        <w:rPr>
          <w:lang w:val="en-GB"/>
        </w:rPr>
      </w:pPr>
      <w:r w:rsidRPr="001E327F">
        <w:rPr>
          <w:lang w:val="en-GB"/>
        </w:rPr>
        <w:t xml:space="preserve">  then</w:t>
      </w:r>
    </w:p>
    <w:p w14:paraId="0C82E070" w14:textId="77777777" w:rsidR="00516E67" w:rsidRPr="001E327F" w:rsidRDefault="00516E67" w:rsidP="00516E67">
      <w:pPr>
        <w:pStyle w:val="PreformattedText"/>
        <w:rPr>
          <w:lang w:val="en-GB"/>
        </w:rPr>
      </w:pPr>
      <w:r w:rsidRPr="001E327F">
        <w:rPr>
          <w:lang w:val="en-GB"/>
        </w:rPr>
        <w:t xml:space="preserve">    CMD1</w:t>
      </w:r>
    </w:p>
    <w:p w14:paraId="13E8EE13" w14:textId="77777777" w:rsidR="00516E67" w:rsidRPr="001E327F" w:rsidRDefault="00516E67" w:rsidP="00516E67">
      <w:pPr>
        <w:pStyle w:val="PreformattedText"/>
        <w:rPr>
          <w:lang w:val="en-GB"/>
        </w:rPr>
      </w:pPr>
      <w:r w:rsidRPr="001E327F">
        <w:rPr>
          <w:lang w:val="en-GB"/>
        </w:rPr>
        <w:t xml:space="preserve">  else</w:t>
      </w:r>
    </w:p>
    <w:p w14:paraId="6A020A05" w14:textId="77777777" w:rsidR="00516E67" w:rsidRPr="001E327F" w:rsidRDefault="00516E67" w:rsidP="00516E67">
      <w:pPr>
        <w:pStyle w:val="PreformattedText"/>
        <w:rPr>
          <w:lang w:val="en-GB"/>
        </w:rPr>
      </w:pPr>
      <w:r w:rsidRPr="001E327F">
        <w:rPr>
          <w:lang w:val="en-GB"/>
        </w:rPr>
        <w:t xml:space="preserve">    CMD2</w:t>
      </w:r>
    </w:p>
    <w:p w14:paraId="6B4747B7" w14:textId="77777777" w:rsidR="00516E67" w:rsidRDefault="00516E67" w:rsidP="00516E67">
      <w:pPr>
        <w:pStyle w:val="PreformattedText"/>
      </w:pPr>
      <w:r>
        <w:t>fi</w:t>
      </w:r>
    </w:p>
    <w:p w14:paraId="289738E2" w14:textId="77777777" w:rsidR="00516E67" w:rsidRDefault="00516E67" w:rsidP="00516E67">
      <w:r>
        <w:t xml:space="preserve">Der else-Zweig kann entfallen. list ist dabei ein beliebiges Kommando (häufig test oder die Abkürzung [ ... ]) bzw. eine Pipe oder mehrere Kommandos in Klammern – betrachtet wird stets der </w:t>
      </w:r>
      <w:r>
        <w:rPr>
          <w:i/>
          <w:iCs/>
        </w:rPr>
        <w:t>Exit-Status</w:t>
      </w:r>
      <w:r>
        <w:t xml:space="preserve"> (0 = True, alles andere = False). Mehrere Bedingungen kann man mit -a (</w:t>
      </w:r>
      <w:r>
        <w:rPr>
          <w:i/>
          <w:iCs/>
        </w:rPr>
        <w:t>und</w:t>
      </w:r>
      <w:r>
        <w:t>) bzw. -o (</w:t>
      </w:r>
      <w:r>
        <w:rPr>
          <w:i/>
          <w:iCs/>
        </w:rPr>
        <w:t>oder</w:t>
      </w:r>
      <w:r>
        <w:t>) verknüpfen.</w:t>
      </w:r>
    </w:p>
    <w:p w14:paraId="4C6E0440" w14:textId="77777777" w:rsidR="00516E67" w:rsidRPr="001E327F" w:rsidRDefault="00516E67" w:rsidP="00516E67">
      <w:pPr>
        <w:pStyle w:val="Textbody"/>
        <w:rPr>
          <w:lang w:val="en-GB"/>
        </w:rPr>
      </w:pPr>
      <w:r w:rsidRPr="001E327F">
        <w:rPr>
          <w:lang w:val="en-GB"/>
        </w:rPr>
        <w:t>Beispiel:</w:t>
      </w:r>
    </w:p>
    <w:p w14:paraId="33A5F666" w14:textId="77777777" w:rsidR="00516E67" w:rsidRPr="001E327F" w:rsidRDefault="00516E67" w:rsidP="00516E67">
      <w:pPr>
        <w:pStyle w:val="PreformattedText"/>
        <w:rPr>
          <w:lang w:val="en-GB"/>
        </w:rPr>
      </w:pPr>
      <w:r w:rsidRPr="001E327F">
        <w:rPr>
          <w:lang w:val="en-GB"/>
        </w:rPr>
        <w:t>if [ "$eat" = apfel -o "$eat" = birne ]     # oder: if test "$eat" = apfel -o "$eat" = birne</w:t>
      </w:r>
    </w:p>
    <w:p w14:paraId="00EA7728" w14:textId="77777777" w:rsidR="00516E67" w:rsidRDefault="00516E67" w:rsidP="00516E67">
      <w:pPr>
        <w:pStyle w:val="PreformattedText"/>
      </w:pPr>
      <w:r>
        <w:t>then</w:t>
      </w:r>
    </w:p>
    <w:p w14:paraId="3DE9F3AD" w14:textId="77777777" w:rsidR="00516E67" w:rsidRDefault="00516E67" w:rsidP="00516E67">
      <w:pPr>
        <w:pStyle w:val="PreformattedText"/>
      </w:pPr>
      <w:r>
        <w:t xml:space="preserve">   echo Ich liebe Äpfel und Birnen!</w:t>
      </w:r>
    </w:p>
    <w:p w14:paraId="53360BE4" w14:textId="77777777" w:rsidR="00516E67" w:rsidRDefault="00516E67" w:rsidP="00516E67">
      <w:pPr>
        <w:pStyle w:val="PreformattedText"/>
      </w:pPr>
      <w:r>
        <w:t>fi</w:t>
      </w:r>
    </w:p>
    <w:p w14:paraId="5B72F92D" w14:textId="77777777" w:rsidR="00516E67" w:rsidRDefault="00516E67" w:rsidP="00516E67">
      <w:r>
        <w:t>Wichtig:</w:t>
      </w:r>
    </w:p>
    <w:p w14:paraId="64CE1AE6" w14:textId="77777777" w:rsidR="00516E67" w:rsidRDefault="00516E67" w:rsidP="00516E67">
      <w:pPr>
        <w:pStyle w:val="Textbody"/>
        <w:widowControl/>
        <w:numPr>
          <w:ilvl w:val="0"/>
          <w:numId w:val="4"/>
        </w:numPr>
        <w:spacing w:after="0"/>
      </w:pPr>
      <w:r>
        <w:t>"$eat" ein Wort</w:t>
      </w:r>
    </w:p>
    <w:p w14:paraId="51EAC471" w14:textId="77777777" w:rsidR="00516E67" w:rsidRDefault="00516E67" w:rsidP="00516E67">
      <w:pPr>
        <w:pStyle w:val="Textbody"/>
        <w:widowControl/>
        <w:numPr>
          <w:ilvl w:val="0"/>
          <w:numId w:val="4"/>
        </w:numPr>
        <w:spacing w:after="0"/>
      </w:pPr>
      <w:r>
        <w:t>$eat vielleicht viele Wörter (falls Leerzeichen in $eat)</w:t>
      </w:r>
    </w:p>
    <w:p w14:paraId="367F098E" w14:textId="77777777" w:rsidR="00516E67" w:rsidRDefault="00516E67" w:rsidP="00516E67">
      <w:r>
        <w:t xml:space="preserve">Das Kommando CMD1 (oder beliebig viele weitere Befehlszeilen) nach then wird ausgeführt wenn das Kommando nach if erfolgreich war, also den </w:t>
      </w:r>
      <w:r>
        <w:rPr>
          <w:i/>
          <w:iCs/>
        </w:rPr>
        <w:t>Exit-Status</w:t>
      </w:r>
      <w:r>
        <w:t xml:space="preserve"> 0 zurück liefert.</w:t>
      </w:r>
    </w:p>
    <w:p w14:paraId="429E52A5" w14:textId="77777777" w:rsidR="00516E67" w:rsidRDefault="00516E67" w:rsidP="00516E67">
      <w:pPr>
        <w:pStyle w:val="Textbody"/>
      </w:pPr>
      <w:r>
        <w:t>Statt if kann man auch folgende (Kurz-)Schreibweisen verwenden:</w:t>
      </w:r>
    </w:p>
    <w:tbl>
      <w:tblPr>
        <w:tblW w:w="4050" w:type="pct"/>
        <w:jc w:val="center"/>
        <w:tblCellMar>
          <w:left w:w="10" w:type="dxa"/>
          <w:right w:w="10" w:type="dxa"/>
        </w:tblCellMar>
        <w:tblLook w:val="0000" w:firstRow="0" w:lastRow="0" w:firstColumn="0" w:lastColumn="0" w:noHBand="0" w:noVBand="0"/>
      </w:tblPr>
      <w:tblGrid>
        <w:gridCol w:w="2075"/>
        <w:gridCol w:w="6329"/>
      </w:tblGrid>
      <w:tr w:rsidR="00516E67" w14:paraId="046EAE34" w14:textId="77777777" w:rsidTr="00CF02BD">
        <w:tblPrEx>
          <w:tblCellMar>
            <w:top w:w="0" w:type="dxa"/>
            <w:bottom w:w="0" w:type="dxa"/>
          </w:tblCellMar>
        </w:tblPrEx>
        <w:trPr>
          <w:jc w:val="center"/>
        </w:trPr>
        <w:tc>
          <w:tcPr>
            <w:tcW w:w="0" w:type="auto"/>
          </w:tcPr>
          <w:p w14:paraId="4ED55769" w14:textId="77777777" w:rsidR="00516E67" w:rsidRDefault="00516E67" w:rsidP="00CF02BD">
            <w:pPr>
              <w:pStyle w:val="TableContents"/>
              <w:jc w:val="center"/>
            </w:pPr>
            <w:r>
              <w:t>CMD1 &amp;&amp; CMD2</w:t>
            </w:r>
          </w:p>
        </w:tc>
        <w:tc>
          <w:tcPr>
            <w:tcW w:w="0" w:type="auto"/>
          </w:tcPr>
          <w:p w14:paraId="69873E52" w14:textId="77777777" w:rsidR="00516E67" w:rsidRDefault="00516E67" w:rsidP="00CF02BD">
            <w:pPr>
              <w:pStyle w:val="TableContents"/>
            </w:pPr>
            <w:r>
              <w:t>CMD2 wird ausgeführt wenn CMD1 erfolgreich war</w:t>
            </w:r>
          </w:p>
        </w:tc>
      </w:tr>
      <w:tr w:rsidR="00516E67" w14:paraId="05BE701E" w14:textId="77777777" w:rsidTr="00CF02BD">
        <w:tblPrEx>
          <w:tblCellMar>
            <w:top w:w="0" w:type="dxa"/>
            <w:bottom w:w="0" w:type="dxa"/>
          </w:tblCellMar>
        </w:tblPrEx>
        <w:trPr>
          <w:jc w:val="center"/>
        </w:trPr>
        <w:tc>
          <w:tcPr>
            <w:tcW w:w="0" w:type="auto"/>
          </w:tcPr>
          <w:p w14:paraId="251DAF46" w14:textId="77777777" w:rsidR="00516E67" w:rsidRDefault="00516E67" w:rsidP="00CF02BD">
            <w:pPr>
              <w:pStyle w:val="TableContents"/>
              <w:jc w:val="center"/>
            </w:pPr>
            <w:r>
              <w:t>CMD1 || CMD2</w:t>
            </w:r>
          </w:p>
        </w:tc>
        <w:tc>
          <w:tcPr>
            <w:tcW w:w="0" w:type="auto"/>
          </w:tcPr>
          <w:p w14:paraId="7ED9D49C" w14:textId="77777777" w:rsidR="00516E67" w:rsidRDefault="00516E67" w:rsidP="00CF02BD">
            <w:pPr>
              <w:pStyle w:val="TableContents"/>
            </w:pPr>
            <w:r>
              <w:t>CMD2 wird ausgeführt wenn CMD1 nicht erfolgreich war</w:t>
            </w:r>
          </w:p>
        </w:tc>
      </w:tr>
    </w:tbl>
    <w:p w14:paraId="75DFE3B8" w14:textId="77777777" w:rsidR="00516E67" w:rsidRDefault="00516E67" w:rsidP="00516E67">
      <w:pPr>
        <w:pStyle w:val="Heading2"/>
        <w:numPr>
          <w:ilvl w:val="1"/>
          <w:numId w:val="2"/>
        </w:numPr>
      </w:pPr>
      <w:bookmarkStart w:id="10" w:name="schleifen"/>
      <w:r>
        <w:t>Schleifen</w:t>
      </w:r>
      <w:bookmarkEnd w:id="10"/>
    </w:p>
    <w:p w14:paraId="29300C38" w14:textId="77777777" w:rsidR="00516E67" w:rsidRDefault="00516E67" w:rsidP="00516E67">
      <w:pPr>
        <w:pStyle w:val="Heading3"/>
        <w:numPr>
          <w:ilvl w:val="2"/>
          <w:numId w:val="2"/>
        </w:numPr>
      </w:pPr>
      <w:bookmarkStart w:id="11" w:name="while-schleife"/>
      <w:r>
        <w:t>while-Schleife</w:t>
      </w:r>
      <w:bookmarkEnd w:id="11"/>
    </w:p>
    <w:p w14:paraId="33519C48" w14:textId="77777777" w:rsidR="00516E67" w:rsidRDefault="00516E67" w:rsidP="00516E67">
      <w:r>
        <w:t>Führe COMMANDS aus solange TEST erfolgreich ist:</w:t>
      </w:r>
    </w:p>
    <w:p w14:paraId="5CE54B20" w14:textId="77777777" w:rsidR="00516E67" w:rsidRPr="001E327F" w:rsidRDefault="00516E67" w:rsidP="00516E67">
      <w:pPr>
        <w:pStyle w:val="PreformattedText"/>
        <w:rPr>
          <w:lang w:val="en-GB"/>
        </w:rPr>
      </w:pPr>
      <w:r>
        <w:t xml:space="preserve">  </w:t>
      </w:r>
      <w:r w:rsidRPr="001E327F">
        <w:rPr>
          <w:lang w:val="en-GB"/>
        </w:rPr>
        <w:t>while TEST</w:t>
      </w:r>
    </w:p>
    <w:p w14:paraId="637FE3B7" w14:textId="77777777" w:rsidR="00516E67" w:rsidRPr="001E327F" w:rsidRDefault="00516E67" w:rsidP="00516E67">
      <w:pPr>
        <w:pStyle w:val="PreformattedText"/>
        <w:rPr>
          <w:lang w:val="en-GB"/>
        </w:rPr>
      </w:pPr>
      <w:r w:rsidRPr="001E327F">
        <w:rPr>
          <w:lang w:val="en-GB"/>
        </w:rPr>
        <w:t xml:space="preserve">  do</w:t>
      </w:r>
    </w:p>
    <w:p w14:paraId="3C4FBC32" w14:textId="77777777" w:rsidR="00516E67" w:rsidRPr="001E327F" w:rsidRDefault="00516E67" w:rsidP="00516E67">
      <w:pPr>
        <w:pStyle w:val="PreformattedText"/>
        <w:rPr>
          <w:lang w:val="en-GB"/>
        </w:rPr>
      </w:pPr>
      <w:r w:rsidRPr="001E327F">
        <w:rPr>
          <w:lang w:val="en-GB"/>
        </w:rPr>
        <w:t xml:space="preserve">    COMMANDS</w:t>
      </w:r>
    </w:p>
    <w:p w14:paraId="59F3A666" w14:textId="77777777" w:rsidR="00516E67" w:rsidRPr="001E327F" w:rsidRDefault="00516E67" w:rsidP="00516E67">
      <w:pPr>
        <w:pStyle w:val="PreformattedText"/>
        <w:rPr>
          <w:lang w:val="en-GB"/>
        </w:rPr>
      </w:pPr>
      <w:r w:rsidRPr="001E327F">
        <w:rPr>
          <w:lang w:val="en-GB"/>
        </w:rPr>
        <w:t xml:space="preserve">  done</w:t>
      </w:r>
    </w:p>
    <w:p w14:paraId="734387E5" w14:textId="77777777" w:rsidR="00516E67" w:rsidRPr="001E327F" w:rsidRDefault="00516E67" w:rsidP="00516E67">
      <w:pPr>
        <w:rPr>
          <w:lang w:val="en-GB"/>
        </w:rPr>
      </w:pPr>
      <w:r w:rsidRPr="001E327F">
        <w:rPr>
          <w:lang w:val="en-GB"/>
        </w:rPr>
        <w:t>Beispiel:</w:t>
      </w:r>
    </w:p>
    <w:p w14:paraId="00C14B2A" w14:textId="77777777" w:rsidR="00516E67" w:rsidRDefault="00516E67" w:rsidP="00516E67">
      <w:pPr>
        <w:pStyle w:val="PreformattedText"/>
      </w:pPr>
      <w:r w:rsidRPr="001E327F">
        <w:rPr>
          <w:lang w:val="en-GB"/>
        </w:rPr>
        <w:t xml:space="preserve">    </w:t>
      </w:r>
      <w:r>
        <w:t>i=10</w:t>
      </w:r>
    </w:p>
    <w:p w14:paraId="126D3E30" w14:textId="77777777" w:rsidR="00516E67" w:rsidRDefault="00516E67" w:rsidP="00516E67">
      <w:pPr>
        <w:pStyle w:val="PreformattedText"/>
      </w:pPr>
      <w:r>
        <w:t xml:space="preserve">    while [ $i -gt 0 ]      # Wichtig: Leerzeichen!</w:t>
      </w:r>
    </w:p>
    <w:p w14:paraId="03F76633" w14:textId="77777777" w:rsidR="00516E67" w:rsidRPr="001E327F" w:rsidRDefault="00516E67" w:rsidP="00516E67">
      <w:pPr>
        <w:pStyle w:val="PreformattedText"/>
        <w:rPr>
          <w:lang w:val="en-GB"/>
        </w:rPr>
      </w:pPr>
      <w:r>
        <w:t xml:space="preserve">    </w:t>
      </w:r>
      <w:r w:rsidRPr="001E327F">
        <w:rPr>
          <w:lang w:val="en-GB"/>
        </w:rPr>
        <w:t>do</w:t>
      </w:r>
    </w:p>
    <w:p w14:paraId="45185854" w14:textId="77777777" w:rsidR="00516E67" w:rsidRPr="001E327F" w:rsidRDefault="00516E67" w:rsidP="00516E67">
      <w:pPr>
        <w:pStyle w:val="PreformattedText"/>
        <w:rPr>
          <w:lang w:val="en-GB"/>
        </w:rPr>
      </w:pPr>
      <w:r w:rsidRPr="001E327F">
        <w:rPr>
          <w:lang w:val="en-GB"/>
        </w:rPr>
        <w:t xml:space="preserve">        echo $i</w:t>
      </w:r>
    </w:p>
    <w:p w14:paraId="52016DA3" w14:textId="77777777" w:rsidR="00516E67" w:rsidRPr="001E327F" w:rsidRDefault="00516E67" w:rsidP="00516E67">
      <w:pPr>
        <w:pStyle w:val="PreformattedText"/>
        <w:rPr>
          <w:lang w:val="en-GB"/>
        </w:rPr>
      </w:pPr>
      <w:r w:rsidRPr="001E327F">
        <w:rPr>
          <w:lang w:val="en-GB"/>
        </w:rPr>
        <w:t xml:space="preserve">        let i=i-1</w:t>
      </w:r>
    </w:p>
    <w:p w14:paraId="1BD7E394" w14:textId="77777777" w:rsidR="00516E67" w:rsidRDefault="00516E67" w:rsidP="00516E67">
      <w:pPr>
        <w:pStyle w:val="PreformattedText"/>
      </w:pPr>
      <w:r w:rsidRPr="001E327F">
        <w:rPr>
          <w:lang w:val="en-GB"/>
        </w:rPr>
        <w:t xml:space="preserve">    </w:t>
      </w:r>
      <w:r>
        <w:t>done</w:t>
      </w:r>
    </w:p>
    <w:p w14:paraId="444264AE" w14:textId="77777777" w:rsidR="00516E67" w:rsidRDefault="00516E67" w:rsidP="00516E67">
      <w:r>
        <w:rPr>
          <w:i/>
          <w:iCs/>
        </w:rPr>
        <w:t>(Mit</w:t>
      </w:r>
      <w:r>
        <w:t xml:space="preserve"> let </w:t>
      </w:r>
      <w:r>
        <w:rPr>
          <w:i/>
          <w:iCs/>
        </w:rPr>
        <w:t>kann man die Shell anweisen, arithmetische Ausdrücke auszuwerten, also zu rechnen)</w:t>
      </w:r>
    </w:p>
    <w:p w14:paraId="421D3EBA" w14:textId="77777777" w:rsidR="00516E67" w:rsidRDefault="00516E67" w:rsidP="00516E67">
      <w:pPr>
        <w:pStyle w:val="Heading3"/>
        <w:numPr>
          <w:ilvl w:val="2"/>
          <w:numId w:val="2"/>
        </w:numPr>
      </w:pPr>
      <w:bookmarkStart w:id="12" w:name="for-befehl"/>
      <w:r>
        <w:t>for-Befehl</w:t>
      </w:r>
      <w:bookmarkEnd w:id="12"/>
    </w:p>
    <w:p w14:paraId="76FC4567" w14:textId="77777777" w:rsidR="00516E67" w:rsidRDefault="00516E67" w:rsidP="00516E67">
      <w:r>
        <w:t>Führe die COMMANDS für jeden Wert in WORDS aus (iteriert über jedes Wort). Die Variable NAME nimmt dabei den aktuellen Wert an (siehe etwa Beispiel bei D.2):</w:t>
      </w:r>
    </w:p>
    <w:p w14:paraId="46FF6678" w14:textId="77777777" w:rsidR="00516E67" w:rsidRPr="001E327F" w:rsidRDefault="00516E67" w:rsidP="00516E67">
      <w:pPr>
        <w:pStyle w:val="PreformattedText"/>
        <w:rPr>
          <w:lang w:val="en-GB"/>
        </w:rPr>
      </w:pPr>
      <w:r>
        <w:t xml:space="preserve">  </w:t>
      </w:r>
      <w:r w:rsidRPr="001E327F">
        <w:rPr>
          <w:lang w:val="en-GB"/>
        </w:rPr>
        <w:t>for NAME in WORDS</w:t>
      </w:r>
    </w:p>
    <w:p w14:paraId="4F0AF2B8" w14:textId="77777777" w:rsidR="00516E67" w:rsidRPr="001E327F" w:rsidRDefault="00516E67" w:rsidP="00516E67">
      <w:pPr>
        <w:pStyle w:val="PreformattedText"/>
        <w:rPr>
          <w:lang w:val="en-GB"/>
        </w:rPr>
      </w:pPr>
      <w:r w:rsidRPr="001E327F">
        <w:rPr>
          <w:lang w:val="en-GB"/>
        </w:rPr>
        <w:t xml:space="preserve">  do</w:t>
      </w:r>
    </w:p>
    <w:p w14:paraId="720E509C" w14:textId="77777777" w:rsidR="00516E67" w:rsidRPr="001E327F" w:rsidRDefault="00516E67" w:rsidP="00516E67">
      <w:pPr>
        <w:pStyle w:val="PreformattedText"/>
        <w:rPr>
          <w:lang w:val="en-GB"/>
        </w:rPr>
      </w:pPr>
      <w:r w:rsidRPr="001E327F">
        <w:rPr>
          <w:lang w:val="en-GB"/>
        </w:rPr>
        <w:t xml:space="preserve">    COMMANDS</w:t>
      </w:r>
    </w:p>
    <w:p w14:paraId="2A3773B9" w14:textId="77777777" w:rsidR="00516E67" w:rsidRDefault="00516E67" w:rsidP="00516E67">
      <w:pPr>
        <w:pStyle w:val="PreformattedText"/>
      </w:pPr>
      <w:r w:rsidRPr="001E327F">
        <w:rPr>
          <w:lang w:val="en-GB"/>
        </w:rPr>
        <w:t xml:space="preserve">  </w:t>
      </w:r>
      <w:r>
        <w:t>done</w:t>
      </w:r>
    </w:p>
    <w:p w14:paraId="2C5F4E35" w14:textId="77777777" w:rsidR="00516E67" w:rsidRDefault="00516E67" w:rsidP="00516E67">
      <w:r>
        <w:t>Beispiel:</w:t>
      </w:r>
    </w:p>
    <w:p w14:paraId="5F482477" w14:textId="77777777" w:rsidR="00516E67" w:rsidRDefault="00516E67" w:rsidP="00516E67">
      <w:pPr>
        <w:pStyle w:val="PreformattedText"/>
      </w:pPr>
      <w:r>
        <w:t>for var in Osten Süden Westen</w:t>
      </w:r>
    </w:p>
    <w:p w14:paraId="6DABC192" w14:textId="77777777" w:rsidR="00516E67" w:rsidRDefault="00516E67" w:rsidP="00516E67">
      <w:pPr>
        <w:pStyle w:val="PreformattedText"/>
      </w:pPr>
      <w:r>
        <w:t xml:space="preserve">  do</w:t>
      </w:r>
    </w:p>
    <w:p w14:paraId="712DDDCB" w14:textId="77777777" w:rsidR="00516E67" w:rsidRDefault="00516E67" w:rsidP="00516E67">
      <w:pPr>
        <w:pStyle w:val="PreformattedText"/>
      </w:pPr>
      <w:r>
        <w:lastRenderedPageBreak/>
        <w:t xml:space="preserve">    echo Die Sonne steht im $var</w:t>
      </w:r>
    </w:p>
    <w:p w14:paraId="07A2BA59" w14:textId="77777777" w:rsidR="00516E67" w:rsidRDefault="00516E67" w:rsidP="00516E67">
      <w:pPr>
        <w:pStyle w:val="PreformattedText"/>
      </w:pPr>
      <w:r>
        <w:t xml:space="preserve">  done</w:t>
      </w:r>
    </w:p>
    <w:p w14:paraId="08D396B7" w14:textId="77777777" w:rsidR="00516E67" w:rsidRDefault="00516E67" w:rsidP="00516E67">
      <w:r>
        <w:t>Wird WORDS nicht angegeben so wird $@ (= alle Parameter des Skripts, also $1 $2 $3 …) verwendet.</w:t>
      </w:r>
    </w:p>
    <w:p w14:paraId="3849AEAA" w14:textId="77777777" w:rsidR="00516E67" w:rsidRDefault="00516E67" w:rsidP="00516E67">
      <w:pPr>
        <w:pStyle w:val="Textbody"/>
      </w:pPr>
      <w:r>
        <w:t xml:space="preserve">Beispiel </w:t>
      </w:r>
      <w:r>
        <w:rPr>
          <w:i/>
          <w:iCs/>
        </w:rPr>
        <w:t>(bitte in einem Mini-Skript ausprobieren!)</w:t>
      </w:r>
      <w:r>
        <w:t>:</w:t>
      </w:r>
    </w:p>
    <w:p w14:paraId="7DBE94D5" w14:textId="77777777" w:rsidR="00516E67" w:rsidRPr="001E327F" w:rsidRDefault="00516E67" w:rsidP="00516E67">
      <w:pPr>
        <w:pStyle w:val="PreformattedText"/>
        <w:rPr>
          <w:lang w:val="en-GB"/>
        </w:rPr>
      </w:pPr>
      <w:r>
        <w:t xml:space="preserve">  </w:t>
      </w:r>
      <w:r w:rsidRPr="001E327F">
        <w:rPr>
          <w:lang w:val="en-GB"/>
        </w:rPr>
        <w:t>for par</w:t>
      </w:r>
    </w:p>
    <w:p w14:paraId="1360B0DC" w14:textId="77777777" w:rsidR="00516E67" w:rsidRPr="001E327F" w:rsidRDefault="00516E67" w:rsidP="00516E67">
      <w:pPr>
        <w:pStyle w:val="PreformattedText"/>
        <w:rPr>
          <w:lang w:val="en-GB"/>
        </w:rPr>
      </w:pPr>
      <w:r w:rsidRPr="001E327F">
        <w:rPr>
          <w:lang w:val="en-GB"/>
        </w:rPr>
        <w:t xml:space="preserve">  do</w:t>
      </w:r>
    </w:p>
    <w:p w14:paraId="7F6D9699" w14:textId="77777777" w:rsidR="00516E67" w:rsidRPr="001E327F" w:rsidRDefault="00516E67" w:rsidP="00516E67">
      <w:pPr>
        <w:pStyle w:val="PreformattedText"/>
        <w:rPr>
          <w:lang w:val="en-GB"/>
        </w:rPr>
      </w:pPr>
      <w:r w:rsidRPr="001E327F">
        <w:rPr>
          <w:lang w:val="en-GB"/>
        </w:rPr>
        <w:t xml:space="preserve">    echo Kommandozeilenparameter ist: $par</w:t>
      </w:r>
    </w:p>
    <w:p w14:paraId="2A377201" w14:textId="77777777" w:rsidR="00516E67" w:rsidRPr="001E327F" w:rsidRDefault="00516E67" w:rsidP="00516E67">
      <w:pPr>
        <w:pStyle w:val="PreformattedText"/>
        <w:rPr>
          <w:lang w:val="en-GB"/>
        </w:rPr>
      </w:pPr>
      <w:r w:rsidRPr="001E327F">
        <w:rPr>
          <w:lang w:val="en-GB"/>
        </w:rPr>
        <w:t xml:space="preserve">  done</w:t>
      </w:r>
    </w:p>
    <w:p w14:paraId="2C1D651C" w14:textId="77777777" w:rsidR="00516E67" w:rsidRDefault="00516E67" w:rsidP="00516E67">
      <w:r>
        <w:t>Beispiel: Dateien in Verzeichnis abarbeiten</w:t>
      </w:r>
    </w:p>
    <w:p w14:paraId="7EBCA75A" w14:textId="77777777" w:rsidR="00516E67" w:rsidRDefault="00516E67" w:rsidP="00516E67">
      <w:pPr>
        <w:pStyle w:val="PreformattedText"/>
      </w:pPr>
      <w:r>
        <w:t xml:space="preserve">  for datei in $(ls *.txt)   # Kommandozeilensubstitution $(...) siehe nächster Abschnitt!</w:t>
      </w:r>
    </w:p>
    <w:p w14:paraId="266D3324" w14:textId="77777777" w:rsidR="00516E67" w:rsidRDefault="00516E67" w:rsidP="00516E67">
      <w:pPr>
        <w:pStyle w:val="PreformattedText"/>
      </w:pPr>
      <w:r>
        <w:t xml:space="preserve">  do</w:t>
      </w:r>
    </w:p>
    <w:p w14:paraId="464FA0E7" w14:textId="77777777" w:rsidR="00516E67" w:rsidRDefault="00516E67" w:rsidP="00516E67">
      <w:pPr>
        <w:pStyle w:val="PreformattedText"/>
      </w:pPr>
      <w:r>
        <w:t xml:space="preserve">    echo Textdatei gefunden: $datei</w:t>
      </w:r>
    </w:p>
    <w:p w14:paraId="77DC99ED" w14:textId="77777777" w:rsidR="00516E67" w:rsidRDefault="00516E67" w:rsidP="00516E67">
      <w:pPr>
        <w:pStyle w:val="PreformattedText"/>
      </w:pPr>
      <w:r>
        <w:t xml:space="preserve">  done</w:t>
      </w:r>
    </w:p>
    <w:p w14:paraId="650A1B65" w14:textId="77777777" w:rsidR="00516E67" w:rsidRDefault="00516E67" w:rsidP="00516E67">
      <w:r>
        <w:t>Tipp: Zählschleife mit seq oder for ((i=1;i&lt;=10;i++))</w:t>
      </w:r>
    </w:p>
    <w:p w14:paraId="4FC9ED19" w14:textId="77777777" w:rsidR="00516E67" w:rsidRDefault="00516E67" w:rsidP="00516E67">
      <w:pPr>
        <w:pStyle w:val="Heading2"/>
        <w:numPr>
          <w:ilvl w:val="1"/>
          <w:numId w:val="2"/>
        </w:numPr>
      </w:pPr>
      <w:bookmarkStart w:id="13" w:name="nützliche-befehle-für-scripts-und-pipes"/>
      <w:r>
        <w:t>Nützliche Befehle für Scripts und Pipes</w:t>
      </w:r>
      <w:bookmarkEnd w:id="13"/>
    </w:p>
    <w:tbl>
      <w:tblPr>
        <w:tblW w:w="4850" w:type="pct"/>
        <w:jc w:val="center"/>
        <w:tblCellMar>
          <w:left w:w="10" w:type="dxa"/>
          <w:right w:w="10" w:type="dxa"/>
        </w:tblCellMar>
        <w:tblLook w:val="0000" w:firstRow="0" w:lastRow="0" w:firstColumn="0" w:lastColumn="0" w:noHBand="0" w:noVBand="0"/>
      </w:tblPr>
      <w:tblGrid>
        <w:gridCol w:w="1379"/>
        <w:gridCol w:w="8685"/>
      </w:tblGrid>
      <w:tr w:rsidR="00516E67" w14:paraId="72C4D018" w14:textId="77777777" w:rsidTr="00CF02BD">
        <w:tblPrEx>
          <w:tblCellMar>
            <w:top w:w="0" w:type="dxa"/>
            <w:bottom w:w="0" w:type="dxa"/>
          </w:tblCellMar>
        </w:tblPrEx>
        <w:trPr>
          <w:jc w:val="center"/>
        </w:trPr>
        <w:tc>
          <w:tcPr>
            <w:tcW w:w="0" w:type="auto"/>
          </w:tcPr>
          <w:p w14:paraId="1099B825" w14:textId="77777777" w:rsidR="00516E67" w:rsidRDefault="00516E67" w:rsidP="00CF02BD">
            <w:pPr>
              <w:pStyle w:val="TableContents"/>
            </w:pPr>
            <w:r>
              <w:t>expr, eval, $(( )), let</w:t>
            </w:r>
          </w:p>
        </w:tc>
        <w:tc>
          <w:tcPr>
            <w:tcW w:w="0" w:type="auto"/>
          </w:tcPr>
          <w:p w14:paraId="743A11AB" w14:textId="77777777" w:rsidR="00516E67" w:rsidRDefault="00516E67" w:rsidP="00CF02BD">
            <w:pPr>
              <w:pStyle w:val="TableContents"/>
            </w:pPr>
            <w:r>
              <w:t>Rechnen in der Shell</w:t>
            </w:r>
          </w:p>
        </w:tc>
      </w:tr>
      <w:tr w:rsidR="00516E67" w14:paraId="6DE18D98" w14:textId="77777777" w:rsidTr="00CF02BD">
        <w:tblPrEx>
          <w:tblCellMar>
            <w:top w:w="0" w:type="dxa"/>
            <w:bottom w:w="0" w:type="dxa"/>
          </w:tblCellMar>
        </w:tblPrEx>
        <w:trPr>
          <w:jc w:val="center"/>
        </w:trPr>
        <w:tc>
          <w:tcPr>
            <w:tcW w:w="0" w:type="auto"/>
          </w:tcPr>
          <w:p w14:paraId="0370160B" w14:textId="77777777" w:rsidR="00516E67" w:rsidRDefault="00516E67" w:rsidP="00CF02BD">
            <w:pPr>
              <w:pStyle w:val="TableContents"/>
            </w:pPr>
            <w:r>
              <w:t>$( … )</w:t>
            </w:r>
          </w:p>
        </w:tc>
        <w:tc>
          <w:tcPr>
            <w:tcW w:w="0" w:type="auto"/>
          </w:tcPr>
          <w:p w14:paraId="7E0A5811" w14:textId="77777777" w:rsidR="00516E67" w:rsidRDefault="00516E67" w:rsidP="00CF02BD">
            <w:pPr>
              <w:pStyle w:val="TableContents"/>
            </w:pPr>
            <w:r>
              <w:t>Textausgabe der Befehlskette in Klammern als Text substituieren, z.B.: echo hallo &gt; $(date +%Y%m%d).log</w:t>
            </w:r>
          </w:p>
        </w:tc>
      </w:tr>
      <w:tr w:rsidR="00516E67" w14:paraId="452DD617" w14:textId="77777777" w:rsidTr="00CF02BD">
        <w:tblPrEx>
          <w:tblCellMar>
            <w:top w:w="0" w:type="dxa"/>
            <w:bottom w:w="0" w:type="dxa"/>
          </w:tblCellMar>
        </w:tblPrEx>
        <w:trPr>
          <w:jc w:val="center"/>
        </w:trPr>
        <w:tc>
          <w:tcPr>
            <w:tcW w:w="0" w:type="auto"/>
          </w:tcPr>
          <w:p w14:paraId="0101DF28" w14:textId="77777777" w:rsidR="00516E67" w:rsidRDefault="00516E67" w:rsidP="00CF02BD"/>
        </w:tc>
        <w:tc>
          <w:tcPr>
            <w:tcW w:w="0" w:type="auto"/>
          </w:tcPr>
          <w:p w14:paraId="3FDABA67" w14:textId="77777777" w:rsidR="00516E67" w:rsidRDefault="00516E67" w:rsidP="00CF02BD">
            <w:pPr>
              <w:pStyle w:val="TableContents"/>
            </w:pPr>
            <w:r>
              <w:t xml:space="preserve">Alternativ gibt es eine Variente mit </w:t>
            </w:r>
            <w:r>
              <w:rPr>
                <w:i/>
                <w:iCs/>
              </w:rPr>
              <w:t>Backticks</w:t>
            </w:r>
            <w:r>
              <w:t>, die schlechter lesbar ist und vermieden werden sollte: echo hallo &gt;  `date +%Y%m%d`.log</w:t>
            </w:r>
          </w:p>
        </w:tc>
      </w:tr>
      <w:tr w:rsidR="00516E67" w14:paraId="5747BF2B" w14:textId="77777777" w:rsidTr="00CF02BD">
        <w:tblPrEx>
          <w:tblCellMar>
            <w:top w:w="0" w:type="dxa"/>
            <w:bottom w:w="0" w:type="dxa"/>
          </w:tblCellMar>
        </w:tblPrEx>
        <w:trPr>
          <w:jc w:val="center"/>
        </w:trPr>
        <w:tc>
          <w:tcPr>
            <w:tcW w:w="0" w:type="auto"/>
          </w:tcPr>
          <w:p w14:paraId="0A7AF90A" w14:textId="77777777" w:rsidR="00516E67" w:rsidRDefault="00516E67" w:rsidP="00CF02BD">
            <w:pPr>
              <w:pStyle w:val="TableContents"/>
            </w:pPr>
            <w:r>
              <w:t>cut</w:t>
            </w:r>
          </w:p>
        </w:tc>
        <w:tc>
          <w:tcPr>
            <w:tcW w:w="0" w:type="auto"/>
          </w:tcPr>
          <w:p w14:paraId="2AB0AF74" w14:textId="77777777" w:rsidR="00516E67" w:rsidRDefault="00516E67" w:rsidP="00CF02BD">
            <w:pPr>
              <w:pStyle w:val="TableContents"/>
            </w:pPr>
            <w:r>
              <w:rPr>
                <w:i/>
                <w:iCs/>
              </w:rPr>
              <w:t>Ausschneiden</w:t>
            </w:r>
            <w:r>
              <w:t xml:space="preserve"> von </w:t>
            </w:r>
            <w:r>
              <w:rPr>
                <w:i/>
                <w:iCs/>
              </w:rPr>
              <w:t>Spalten</w:t>
            </w:r>
            <w:r>
              <w:t xml:space="preserve"> der Eingabe</w:t>
            </w:r>
          </w:p>
        </w:tc>
      </w:tr>
      <w:tr w:rsidR="00516E67" w14:paraId="494343DE" w14:textId="77777777" w:rsidTr="00CF02BD">
        <w:tblPrEx>
          <w:tblCellMar>
            <w:top w:w="0" w:type="dxa"/>
            <w:bottom w:w="0" w:type="dxa"/>
          </w:tblCellMar>
        </w:tblPrEx>
        <w:trPr>
          <w:jc w:val="center"/>
        </w:trPr>
        <w:tc>
          <w:tcPr>
            <w:tcW w:w="0" w:type="auto"/>
          </w:tcPr>
          <w:p w14:paraId="767DC024" w14:textId="77777777" w:rsidR="00516E67" w:rsidRDefault="00516E67" w:rsidP="00CF02BD">
            <w:pPr>
              <w:pStyle w:val="TableContents"/>
            </w:pPr>
            <w:r>
              <w:t>head, tail</w:t>
            </w:r>
          </w:p>
        </w:tc>
        <w:tc>
          <w:tcPr>
            <w:tcW w:w="0" w:type="auto"/>
          </w:tcPr>
          <w:p w14:paraId="51411804" w14:textId="77777777" w:rsidR="00516E67" w:rsidRDefault="00516E67" w:rsidP="00CF02BD">
            <w:pPr>
              <w:pStyle w:val="TableContents"/>
            </w:pPr>
            <w:r>
              <w:t>Erste bzw. letzte Zeilen einer Datei ausgeben</w:t>
            </w:r>
          </w:p>
        </w:tc>
      </w:tr>
      <w:tr w:rsidR="00516E67" w14:paraId="2AE76E93" w14:textId="77777777" w:rsidTr="00CF02BD">
        <w:tblPrEx>
          <w:tblCellMar>
            <w:top w:w="0" w:type="dxa"/>
            <w:bottom w:w="0" w:type="dxa"/>
          </w:tblCellMar>
        </w:tblPrEx>
        <w:trPr>
          <w:jc w:val="center"/>
        </w:trPr>
        <w:tc>
          <w:tcPr>
            <w:tcW w:w="0" w:type="auto"/>
          </w:tcPr>
          <w:p w14:paraId="348F8380" w14:textId="77777777" w:rsidR="00516E67" w:rsidRDefault="00516E67" w:rsidP="00CF02BD">
            <w:pPr>
              <w:pStyle w:val="TableContents"/>
            </w:pPr>
            <w:r>
              <w:t>sort</w:t>
            </w:r>
          </w:p>
        </w:tc>
        <w:tc>
          <w:tcPr>
            <w:tcW w:w="0" w:type="auto"/>
          </w:tcPr>
          <w:p w14:paraId="00B495E7" w14:textId="77777777" w:rsidR="00516E67" w:rsidRDefault="00516E67" w:rsidP="00CF02BD">
            <w:pPr>
              <w:pStyle w:val="TableContents"/>
            </w:pPr>
            <w:r>
              <w:t>Sortieren</w:t>
            </w:r>
          </w:p>
        </w:tc>
      </w:tr>
      <w:tr w:rsidR="00516E67" w14:paraId="5CD5A161" w14:textId="77777777" w:rsidTr="00CF02BD">
        <w:tblPrEx>
          <w:tblCellMar>
            <w:top w:w="0" w:type="dxa"/>
            <w:bottom w:w="0" w:type="dxa"/>
          </w:tblCellMar>
        </w:tblPrEx>
        <w:trPr>
          <w:jc w:val="center"/>
        </w:trPr>
        <w:tc>
          <w:tcPr>
            <w:tcW w:w="0" w:type="auto"/>
          </w:tcPr>
          <w:p w14:paraId="0B89C4F7" w14:textId="77777777" w:rsidR="00516E67" w:rsidRDefault="00516E67" w:rsidP="00CF02BD">
            <w:pPr>
              <w:pStyle w:val="TableContents"/>
            </w:pPr>
            <w:r>
              <w:t>uniq</w:t>
            </w:r>
          </w:p>
        </w:tc>
        <w:tc>
          <w:tcPr>
            <w:tcW w:w="0" w:type="auto"/>
          </w:tcPr>
          <w:p w14:paraId="3F55E241" w14:textId="77777777" w:rsidR="00516E67" w:rsidRDefault="00516E67" w:rsidP="00CF02BD">
            <w:pPr>
              <w:pStyle w:val="TableContents"/>
            </w:pPr>
            <w:r>
              <w:t>Zusammenfassen gleicher Zeilen der Eingabe</w:t>
            </w:r>
          </w:p>
        </w:tc>
      </w:tr>
      <w:tr w:rsidR="00516E67" w14:paraId="7F4A5450" w14:textId="77777777" w:rsidTr="00CF02BD">
        <w:tblPrEx>
          <w:tblCellMar>
            <w:top w:w="0" w:type="dxa"/>
            <w:bottom w:w="0" w:type="dxa"/>
          </w:tblCellMar>
        </w:tblPrEx>
        <w:trPr>
          <w:jc w:val="center"/>
        </w:trPr>
        <w:tc>
          <w:tcPr>
            <w:tcW w:w="0" w:type="auto"/>
          </w:tcPr>
          <w:p w14:paraId="0A9CEC98" w14:textId="77777777" w:rsidR="00516E67" w:rsidRDefault="00516E67" w:rsidP="00CF02BD">
            <w:pPr>
              <w:pStyle w:val="TableContents"/>
            </w:pPr>
            <w:r>
              <w:t>grep</w:t>
            </w:r>
          </w:p>
        </w:tc>
        <w:tc>
          <w:tcPr>
            <w:tcW w:w="0" w:type="auto"/>
          </w:tcPr>
          <w:p w14:paraId="412D3B57" w14:textId="77777777" w:rsidR="00516E67" w:rsidRDefault="00516E67" w:rsidP="00CF02BD">
            <w:pPr>
              <w:pStyle w:val="TableContents"/>
            </w:pPr>
            <w:r>
              <w:t>Suche nach Suchmustern</w:t>
            </w:r>
          </w:p>
        </w:tc>
      </w:tr>
      <w:tr w:rsidR="00516E67" w14:paraId="01769CC5" w14:textId="77777777" w:rsidTr="00CF02BD">
        <w:tblPrEx>
          <w:tblCellMar>
            <w:top w:w="0" w:type="dxa"/>
            <w:bottom w:w="0" w:type="dxa"/>
          </w:tblCellMar>
        </w:tblPrEx>
        <w:trPr>
          <w:jc w:val="center"/>
        </w:trPr>
        <w:tc>
          <w:tcPr>
            <w:tcW w:w="0" w:type="auto"/>
          </w:tcPr>
          <w:p w14:paraId="61918DDA" w14:textId="77777777" w:rsidR="00516E67" w:rsidRDefault="00516E67" w:rsidP="00CF02BD">
            <w:pPr>
              <w:pStyle w:val="TableContents"/>
            </w:pPr>
            <w:r>
              <w:t>wc</w:t>
            </w:r>
          </w:p>
        </w:tc>
        <w:tc>
          <w:tcPr>
            <w:tcW w:w="0" w:type="auto"/>
          </w:tcPr>
          <w:p w14:paraId="27FBC9BA" w14:textId="77777777" w:rsidR="00516E67" w:rsidRDefault="00516E67" w:rsidP="00CF02BD">
            <w:pPr>
              <w:pStyle w:val="TableContents"/>
            </w:pPr>
            <w:r>
              <w:t>Zählt Zeichen, Wörter (“Word Count”), Zeilen….</w:t>
            </w:r>
          </w:p>
        </w:tc>
      </w:tr>
      <w:tr w:rsidR="00516E67" w14:paraId="35F35C13" w14:textId="77777777" w:rsidTr="00CF02BD">
        <w:tblPrEx>
          <w:tblCellMar>
            <w:top w:w="0" w:type="dxa"/>
            <w:bottom w:w="0" w:type="dxa"/>
          </w:tblCellMar>
        </w:tblPrEx>
        <w:trPr>
          <w:jc w:val="center"/>
        </w:trPr>
        <w:tc>
          <w:tcPr>
            <w:tcW w:w="0" w:type="auto"/>
          </w:tcPr>
          <w:p w14:paraId="3E68EDE2" w14:textId="77777777" w:rsidR="00516E67" w:rsidRDefault="00516E67" w:rsidP="00CF02BD">
            <w:pPr>
              <w:pStyle w:val="TableContents"/>
            </w:pPr>
            <w:r>
              <w:t>basename, dirname</w:t>
            </w:r>
          </w:p>
        </w:tc>
        <w:tc>
          <w:tcPr>
            <w:tcW w:w="0" w:type="auto"/>
          </w:tcPr>
          <w:p w14:paraId="5A7AD968" w14:textId="77777777" w:rsidR="00516E67" w:rsidRDefault="00516E67" w:rsidP="00CF02BD">
            <w:pPr>
              <w:pStyle w:val="TableContents"/>
            </w:pPr>
            <w:r>
              <w:t>Verzeichnis und Suffix von Dateinamen verarbeiten</w:t>
            </w:r>
          </w:p>
        </w:tc>
      </w:tr>
      <w:tr w:rsidR="00516E67" w14:paraId="7CE4DA2B" w14:textId="77777777" w:rsidTr="00CF02BD">
        <w:tblPrEx>
          <w:tblCellMar>
            <w:top w:w="0" w:type="dxa"/>
            <w:bottom w:w="0" w:type="dxa"/>
          </w:tblCellMar>
        </w:tblPrEx>
        <w:trPr>
          <w:jc w:val="center"/>
        </w:trPr>
        <w:tc>
          <w:tcPr>
            <w:tcW w:w="0" w:type="auto"/>
          </w:tcPr>
          <w:p w14:paraId="542010F4" w14:textId="77777777" w:rsidR="00516E67" w:rsidRDefault="00516E67" w:rsidP="00CF02BD"/>
        </w:tc>
        <w:tc>
          <w:tcPr>
            <w:tcW w:w="0" w:type="auto"/>
          </w:tcPr>
          <w:p w14:paraId="6D37487D" w14:textId="77777777" w:rsidR="00516E67" w:rsidRDefault="00516E67" w:rsidP="00CF02BD">
            <w:pPr>
              <w:pStyle w:val="TableContents"/>
            </w:pPr>
            <w:r>
              <w:t>Alternativ: ${var// … / … } oder $(var#…}</w:t>
            </w:r>
          </w:p>
        </w:tc>
      </w:tr>
      <w:tr w:rsidR="00516E67" w14:paraId="5D9925F4" w14:textId="77777777" w:rsidTr="00CF02BD">
        <w:tblPrEx>
          <w:tblCellMar>
            <w:top w:w="0" w:type="dxa"/>
            <w:bottom w:w="0" w:type="dxa"/>
          </w:tblCellMar>
        </w:tblPrEx>
        <w:trPr>
          <w:jc w:val="center"/>
        </w:trPr>
        <w:tc>
          <w:tcPr>
            <w:tcW w:w="0" w:type="auto"/>
          </w:tcPr>
          <w:p w14:paraId="7292A013" w14:textId="77777777" w:rsidR="00516E67" w:rsidRDefault="00516E67" w:rsidP="00CF02BD">
            <w:pPr>
              <w:pStyle w:val="TableContents"/>
            </w:pPr>
            <w:r>
              <w:t>read</w:t>
            </w:r>
          </w:p>
        </w:tc>
        <w:tc>
          <w:tcPr>
            <w:tcW w:w="0" w:type="auto"/>
          </w:tcPr>
          <w:p w14:paraId="7E13EDDD" w14:textId="77777777" w:rsidR="00516E67" w:rsidRDefault="00516E67" w:rsidP="00CF02BD">
            <w:pPr>
              <w:pStyle w:val="TableContents"/>
            </w:pPr>
            <w:r>
              <w:t>Einlesen eines/mehrerer Werte von der Standardeingabe in Variable, z.B.:</w:t>
            </w:r>
          </w:p>
        </w:tc>
      </w:tr>
      <w:tr w:rsidR="00516E67" w14:paraId="6011137C" w14:textId="77777777" w:rsidTr="00CF02BD">
        <w:tblPrEx>
          <w:tblCellMar>
            <w:top w:w="0" w:type="dxa"/>
            <w:bottom w:w="0" w:type="dxa"/>
          </w:tblCellMar>
        </w:tblPrEx>
        <w:trPr>
          <w:jc w:val="center"/>
        </w:trPr>
        <w:tc>
          <w:tcPr>
            <w:tcW w:w="0" w:type="auto"/>
          </w:tcPr>
          <w:p w14:paraId="5751E66B" w14:textId="77777777" w:rsidR="00516E67" w:rsidRDefault="00516E67" w:rsidP="00CF02BD"/>
        </w:tc>
        <w:tc>
          <w:tcPr>
            <w:tcW w:w="0" w:type="auto"/>
          </w:tcPr>
          <w:p w14:paraId="7C017C78" w14:textId="77777777" w:rsidR="00516E67" w:rsidRDefault="00516E67" w:rsidP="00CF02BD">
            <w:pPr>
              <w:pStyle w:val="TableContents"/>
            </w:pPr>
            <w:r>
              <w:t>read a b c</w:t>
            </w:r>
          </w:p>
        </w:tc>
      </w:tr>
      <w:tr w:rsidR="00516E67" w14:paraId="72850C1B" w14:textId="77777777" w:rsidTr="00CF02BD">
        <w:tblPrEx>
          <w:tblCellMar>
            <w:top w:w="0" w:type="dxa"/>
            <w:bottom w:w="0" w:type="dxa"/>
          </w:tblCellMar>
        </w:tblPrEx>
        <w:trPr>
          <w:jc w:val="center"/>
        </w:trPr>
        <w:tc>
          <w:tcPr>
            <w:tcW w:w="0" w:type="auto"/>
          </w:tcPr>
          <w:p w14:paraId="0A255AAF" w14:textId="77777777" w:rsidR="00516E67" w:rsidRDefault="00516E67" w:rsidP="00CF02BD"/>
        </w:tc>
        <w:tc>
          <w:tcPr>
            <w:tcW w:w="0" w:type="auto"/>
          </w:tcPr>
          <w:p w14:paraId="5614AEDC" w14:textId="77777777" w:rsidR="00516E67" w:rsidRDefault="00516E67" w:rsidP="00CF02BD">
            <w:pPr>
              <w:pStyle w:val="TableContents"/>
            </w:pPr>
            <w:r>
              <w:t>echo erster Parameter ist $a, zweiter ist $b,  Rest ist  in $c</w:t>
            </w:r>
          </w:p>
        </w:tc>
      </w:tr>
      <w:tr w:rsidR="00516E67" w14:paraId="49D9E63E" w14:textId="77777777" w:rsidTr="00CF02BD">
        <w:tblPrEx>
          <w:tblCellMar>
            <w:top w:w="0" w:type="dxa"/>
            <w:bottom w:w="0" w:type="dxa"/>
          </w:tblCellMar>
        </w:tblPrEx>
        <w:trPr>
          <w:jc w:val="center"/>
        </w:trPr>
        <w:tc>
          <w:tcPr>
            <w:tcW w:w="0" w:type="auto"/>
          </w:tcPr>
          <w:p w14:paraId="752E4E02" w14:textId="77777777" w:rsidR="00516E67" w:rsidRDefault="00516E67" w:rsidP="00CF02BD">
            <w:pPr>
              <w:pStyle w:val="TableContents"/>
            </w:pPr>
            <w:r>
              <w:t>awk</w:t>
            </w:r>
          </w:p>
        </w:tc>
        <w:tc>
          <w:tcPr>
            <w:tcW w:w="0" w:type="auto"/>
          </w:tcPr>
          <w:p w14:paraId="0C7399A4" w14:textId="77777777" w:rsidR="00516E67" w:rsidRDefault="00516E67" w:rsidP="00CF02BD">
            <w:pPr>
              <w:pStyle w:val="TableContents"/>
            </w:pPr>
            <w:r>
              <w:t>Muster in der Eingabe erkennen und verarbeiten (rechnen), kann auch zum Verarbeiten von “Spalten” in der Eingabe verwendet werden, z.B.</w:t>
            </w:r>
          </w:p>
        </w:tc>
      </w:tr>
      <w:tr w:rsidR="00516E67" w14:paraId="436E1373" w14:textId="77777777" w:rsidTr="00CF02BD">
        <w:tblPrEx>
          <w:tblCellMar>
            <w:top w:w="0" w:type="dxa"/>
            <w:bottom w:w="0" w:type="dxa"/>
          </w:tblCellMar>
        </w:tblPrEx>
        <w:trPr>
          <w:jc w:val="center"/>
        </w:trPr>
        <w:tc>
          <w:tcPr>
            <w:tcW w:w="0" w:type="auto"/>
          </w:tcPr>
          <w:p w14:paraId="4762C52B" w14:textId="77777777" w:rsidR="00516E67" w:rsidRDefault="00516E67" w:rsidP="00CF02BD"/>
        </w:tc>
        <w:tc>
          <w:tcPr>
            <w:tcW w:w="0" w:type="auto"/>
          </w:tcPr>
          <w:p w14:paraId="3332EAFF" w14:textId="77777777" w:rsidR="00516E67" w:rsidRDefault="00516E67" w:rsidP="00CF02BD">
            <w:pPr>
              <w:pStyle w:val="TableContents"/>
            </w:pPr>
            <w:r>
              <w:t>echo 2 + 3 | awk { erg=$1+$3; print $erg }</w:t>
            </w:r>
          </w:p>
        </w:tc>
      </w:tr>
      <w:tr w:rsidR="00516E67" w14:paraId="4330FAC5" w14:textId="77777777" w:rsidTr="00CF02BD">
        <w:tblPrEx>
          <w:tblCellMar>
            <w:top w:w="0" w:type="dxa"/>
            <w:bottom w:w="0" w:type="dxa"/>
          </w:tblCellMar>
        </w:tblPrEx>
        <w:trPr>
          <w:jc w:val="center"/>
        </w:trPr>
        <w:tc>
          <w:tcPr>
            <w:tcW w:w="0" w:type="auto"/>
          </w:tcPr>
          <w:p w14:paraId="70ED024F" w14:textId="77777777" w:rsidR="00516E67" w:rsidRDefault="00516E67" w:rsidP="00CF02BD">
            <w:pPr>
              <w:pStyle w:val="TableContents"/>
            </w:pPr>
            <w:r>
              <w:t>sed</w:t>
            </w:r>
          </w:p>
        </w:tc>
        <w:tc>
          <w:tcPr>
            <w:tcW w:w="0" w:type="auto"/>
          </w:tcPr>
          <w:p w14:paraId="4F7E813E" w14:textId="77777777" w:rsidR="00516E67" w:rsidRDefault="00516E67" w:rsidP="00CF02BD">
            <w:pPr>
              <w:pStyle w:val="TableContents"/>
            </w:pPr>
            <w:r>
              <w:t>Streameditor zum Filtern und Umwandeln von Text, z.B. (search/replace):</w:t>
            </w:r>
          </w:p>
        </w:tc>
      </w:tr>
      <w:tr w:rsidR="00516E67" w14:paraId="489E5893" w14:textId="77777777" w:rsidTr="00CF02BD">
        <w:tblPrEx>
          <w:tblCellMar>
            <w:top w:w="0" w:type="dxa"/>
            <w:bottom w:w="0" w:type="dxa"/>
          </w:tblCellMar>
        </w:tblPrEx>
        <w:trPr>
          <w:jc w:val="center"/>
        </w:trPr>
        <w:tc>
          <w:tcPr>
            <w:tcW w:w="0" w:type="auto"/>
          </w:tcPr>
          <w:p w14:paraId="491129D6" w14:textId="77777777" w:rsidR="00516E67" w:rsidRDefault="00516E67" w:rsidP="00CF02BD"/>
        </w:tc>
        <w:tc>
          <w:tcPr>
            <w:tcW w:w="0" w:type="auto"/>
          </w:tcPr>
          <w:p w14:paraId="327EE184" w14:textId="77777777" w:rsidR="00516E67" w:rsidRDefault="00516E67" w:rsidP="00CF02BD">
            <w:pPr>
              <w:pStyle w:val="TableContents"/>
            </w:pPr>
            <w:r>
              <w:t>echo 15% | sed s/%//g</w:t>
            </w:r>
          </w:p>
        </w:tc>
      </w:tr>
      <w:tr w:rsidR="00516E67" w14:paraId="0EE6ACE3" w14:textId="77777777" w:rsidTr="00CF02BD">
        <w:tblPrEx>
          <w:tblCellMar>
            <w:top w:w="0" w:type="dxa"/>
            <w:bottom w:w="0" w:type="dxa"/>
          </w:tblCellMar>
        </w:tblPrEx>
        <w:trPr>
          <w:jc w:val="center"/>
        </w:trPr>
        <w:tc>
          <w:tcPr>
            <w:tcW w:w="0" w:type="auto"/>
          </w:tcPr>
          <w:p w14:paraId="7DB8CE26" w14:textId="77777777" w:rsidR="00516E67" w:rsidRDefault="00516E67" w:rsidP="00CF02BD">
            <w:pPr>
              <w:pStyle w:val="TableContents"/>
            </w:pPr>
            <w:r>
              <w:t>exit</w:t>
            </w:r>
          </w:p>
        </w:tc>
        <w:tc>
          <w:tcPr>
            <w:tcW w:w="0" w:type="auto"/>
          </w:tcPr>
          <w:p w14:paraId="35C98456" w14:textId="77777777" w:rsidR="00516E67" w:rsidRDefault="00516E67" w:rsidP="00CF02BD">
            <w:pPr>
              <w:pStyle w:val="TableContents"/>
            </w:pPr>
            <w:r>
              <w:t>Beenden (mit Rückgabewert), z.B. exit 0 bei Erfolg, exit 1 bei Fehler. Den Wert des Exit-Status eines Scripts oder Programms kann man in einem Script abfragen (mit test!)</w:t>
            </w:r>
          </w:p>
        </w:tc>
      </w:tr>
    </w:tbl>
    <w:p w14:paraId="42834B8B" w14:textId="77777777" w:rsidR="00516E67" w:rsidRDefault="00516E67" w:rsidP="00516E67">
      <w:pPr>
        <w:pStyle w:val="Heading2"/>
        <w:numPr>
          <w:ilvl w:val="1"/>
          <w:numId w:val="2"/>
        </w:numPr>
      </w:pPr>
      <w:bookmarkStart w:id="14" w:name="ausführen-von-shell-scripts"/>
      <w:r>
        <w:t>Ausführen von Shell-Scripts</w:t>
      </w:r>
      <w:bookmarkEnd w:id="14"/>
    </w:p>
    <w:p w14:paraId="41F5ED7C" w14:textId="77777777" w:rsidR="00516E67" w:rsidRDefault="00516E67" w:rsidP="00516E67">
      <w:r>
        <w:t>Damit ein Script “direkt” ausführbar ist</w:t>
      </w:r>
    </w:p>
    <w:p w14:paraId="12A48DA9" w14:textId="77777777" w:rsidR="00516E67" w:rsidRDefault="00516E67" w:rsidP="00516E67">
      <w:pPr>
        <w:pStyle w:val="Textbody"/>
        <w:widowControl/>
        <w:numPr>
          <w:ilvl w:val="0"/>
          <w:numId w:val="5"/>
        </w:numPr>
        <w:spacing w:before="86" w:after="86"/>
      </w:pPr>
      <w:r>
        <w:t>muss das x-Bit (Execute) bei den Dateieigenschaften gesetzt sein,</w:t>
      </w:r>
    </w:p>
    <w:p w14:paraId="4DDB372E" w14:textId="77777777" w:rsidR="00516E67" w:rsidRDefault="00516E67" w:rsidP="00516E67">
      <w:pPr>
        <w:pStyle w:val="Textbody"/>
        <w:widowControl/>
        <w:numPr>
          <w:ilvl w:val="0"/>
          <w:numId w:val="5"/>
        </w:numPr>
        <w:spacing w:before="86" w:after="86"/>
      </w:pPr>
      <w:r>
        <w:t xml:space="preserve">sollte in der ersten Zeile “#!” und das auszuführende Programm stehen </w:t>
      </w:r>
      <w:r>
        <w:rPr>
          <w:i/>
          <w:iCs/>
        </w:rPr>
        <w:t>(best practice)</w:t>
      </w:r>
      <w:r>
        <w:t xml:space="preserve">: </w:t>
      </w:r>
      <w:r>
        <w:rPr>
          <w:b/>
          <w:bCs/>
        </w:rPr>
        <w:t>#!/bin/bash</w:t>
      </w:r>
    </w:p>
    <w:p w14:paraId="6DE0AEAF" w14:textId="77777777" w:rsidR="00516E67" w:rsidRDefault="00516E67" w:rsidP="00516E67">
      <w:pPr>
        <w:pStyle w:val="Textbody"/>
        <w:widowControl/>
        <w:numPr>
          <w:ilvl w:val="0"/>
          <w:numId w:val="5"/>
        </w:numPr>
        <w:spacing w:before="86" w:after="86"/>
      </w:pPr>
      <w:r>
        <w:t>die Datei im Suchpfad (PATH) gefunden werden (das aktuelle Verzeichnis ist i.d.R. nicht im Pfad). Deshalb muss das Skript entweder in einen Ordner des Suchpfads kopiert werden (z.B. /usr/bin oder ~/bin) oder mit einer absoluten oder relativen Pfadangabe aufgerufen werden also i.d.R. ./myscript, wenn das Script im aktuellen Ordner liegt.</w:t>
      </w:r>
    </w:p>
    <w:p w14:paraId="5F9A5AA5" w14:textId="77777777" w:rsidR="00516E67" w:rsidRDefault="00516E67" w:rsidP="00516E67">
      <w:pPr>
        <w:pStyle w:val="Textbody"/>
        <w:widowControl/>
        <w:numPr>
          <w:ilvl w:val="0"/>
          <w:numId w:val="5"/>
        </w:numPr>
        <w:spacing w:before="86" w:after="86"/>
      </w:pPr>
      <w:r>
        <w:t>Alternative (vermeiden): bash pfad/zum/script</w:t>
      </w:r>
    </w:p>
    <w:p w14:paraId="3F945B83" w14:textId="77777777" w:rsidR="00516E67" w:rsidRDefault="00516E67" w:rsidP="00516E67">
      <w:pPr>
        <w:pStyle w:val="Textbody"/>
      </w:pPr>
      <w:r>
        <w:t xml:space="preserve">Achtung: sh pfad/zum/script funktioniert </w:t>
      </w:r>
      <w:r>
        <w:rPr>
          <w:i/>
          <w:iCs/>
        </w:rPr>
        <w:t>manchmal</w:t>
      </w:r>
      <w:r>
        <w:t xml:space="preserve"> auch, aber sh ist nicht so mächtig wie bash.</w:t>
      </w:r>
    </w:p>
    <w:p w14:paraId="398775D3" w14:textId="77777777" w:rsidR="00516E67" w:rsidRDefault="00516E67" w:rsidP="00516E67">
      <w:r>
        <w:t>Fehlersuche:</w:t>
      </w:r>
    </w:p>
    <w:p w14:paraId="1CBFF333" w14:textId="77777777" w:rsidR="00516E67" w:rsidRDefault="00516E67" w:rsidP="00516E67">
      <w:pPr>
        <w:pStyle w:val="Textbody"/>
        <w:widowControl/>
        <w:numPr>
          <w:ilvl w:val="0"/>
          <w:numId w:val="6"/>
        </w:numPr>
        <w:spacing w:after="0"/>
      </w:pPr>
      <w:r>
        <w:t xml:space="preserve">Mit “set -x” bekommt man zusätzliche Ausgaben </w:t>
      </w:r>
      <w:r>
        <w:rPr>
          <w:i/>
          <w:iCs/>
        </w:rPr>
        <w:t>(hilfreich für’s Debugging)</w:t>
      </w:r>
      <w:r>
        <w:t>!</w:t>
      </w:r>
    </w:p>
    <w:p w14:paraId="0AE1B350" w14:textId="77777777" w:rsidR="00516E67" w:rsidRDefault="00516E67" w:rsidP="00516E67">
      <w:pPr>
        <w:pStyle w:val="Textbody"/>
        <w:widowControl/>
        <w:numPr>
          <w:ilvl w:val="0"/>
          <w:numId w:val="6"/>
        </w:numPr>
        <w:spacing w:after="0"/>
      </w:pPr>
      <w:r>
        <w:t>Mit “set -e” wird das Script beim ersten Fehler (exit-code nicht 0) abgebrochen</w:t>
      </w:r>
    </w:p>
    <w:p w14:paraId="0FA8B7FE" w14:textId="77777777" w:rsidR="00516E67" w:rsidRDefault="00516E67" w:rsidP="00516E67">
      <w:pPr>
        <w:pStyle w:val="Heading2"/>
        <w:numPr>
          <w:ilvl w:val="1"/>
          <w:numId w:val="2"/>
        </w:numPr>
      </w:pPr>
      <w:bookmarkStart w:id="15" w:name="ein-einfaches-skript-beispiel"/>
      <w:r>
        <w:lastRenderedPageBreak/>
        <w:t>Ein einfaches Skript-Beispiel</w:t>
      </w:r>
      <w:bookmarkEnd w:id="15"/>
    </w:p>
    <w:p w14:paraId="56A73A07" w14:textId="77777777" w:rsidR="00516E67" w:rsidRDefault="00516E67" w:rsidP="00516E67">
      <w:pPr>
        <w:pStyle w:val="PreformattedText"/>
      </w:pPr>
      <w:r>
        <w:t>#!/bin/bash</w:t>
      </w:r>
    </w:p>
    <w:p w14:paraId="686A0591" w14:textId="77777777" w:rsidR="00516E67" w:rsidRDefault="00516E67" w:rsidP="00516E67">
      <w:pPr>
        <w:pStyle w:val="PreformattedText"/>
      </w:pPr>
      <w:r>
        <w:t># Kommentar</w:t>
      </w:r>
    </w:p>
    <w:p w14:paraId="46648283" w14:textId="77777777" w:rsidR="00516E67" w:rsidRDefault="00516E67" w:rsidP="00516E67">
      <w:pPr>
        <w:pStyle w:val="PreformattedText"/>
      </w:pPr>
      <w:r>
        <w:t>echo Parameter1: ${1:-leer} # Gibt $1 aus, falls gesetzt, sonst "leer"</w:t>
      </w:r>
    </w:p>
    <w:p w14:paraId="18EFB894" w14:textId="77777777" w:rsidR="00516E67" w:rsidRPr="001E327F" w:rsidRDefault="00516E67" w:rsidP="00516E67">
      <w:pPr>
        <w:pStyle w:val="PreformattedText"/>
        <w:rPr>
          <w:lang w:val="en-GB"/>
        </w:rPr>
      </w:pPr>
      <w:r w:rsidRPr="001E327F">
        <w:rPr>
          <w:lang w:val="en-GB"/>
        </w:rPr>
        <w:t>LOGFILE=$(date +%Y%m).log</w:t>
      </w:r>
    </w:p>
    <w:p w14:paraId="3F88C934" w14:textId="77777777" w:rsidR="00516E67" w:rsidRPr="001E327F" w:rsidRDefault="00516E67" w:rsidP="00516E67">
      <w:pPr>
        <w:pStyle w:val="PreformattedText"/>
        <w:rPr>
          <w:lang w:val="en-GB"/>
        </w:rPr>
      </w:pPr>
      <w:r w:rsidRPr="001E327F">
        <w:rPr>
          <w:lang w:val="en-GB"/>
        </w:rPr>
        <w:t>if [ -e "$1" ]              # oder:   if test -e "$1"</w:t>
      </w:r>
    </w:p>
    <w:p w14:paraId="7D9B95A5" w14:textId="77777777" w:rsidR="00516E67" w:rsidRPr="001E327F" w:rsidRDefault="00516E67" w:rsidP="00516E67">
      <w:pPr>
        <w:pStyle w:val="PreformattedText"/>
        <w:rPr>
          <w:lang w:val="en-GB"/>
        </w:rPr>
      </w:pPr>
      <w:r w:rsidRPr="001E327F">
        <w:rPr>
          <w:lang w:val="en-GB"/>
        </w:rPr>
        <w:t>then</w:t>
      </w:r>
    </w:p>
    <w:p w14:paraId="54C8DF44" w14:textId="77777777" w:rsidR="00516E67" w:rsidRPr="001E327F" w:rsidRDefault="00516E67" w:rsidP="00516E67">
      <w:pPr>
        <w:pStyle w:val="PreformattedText"/>
        <w:rPr>
          <w:lang w:val="en-GB"/>
        </w:rPr>
      </w:pPr>
      <w:r w:rsidRPr="001E327F">
        <w:rPr>
          <w:lang w:val="en-GB"/>
        </w:rPr>
        <w:t xml:space="preserve">  echo Datei $1 existiert &gt; $LOGFILE</w:t>
      </w:r>
    </w:p>
    <w:p w14:paraId="392A0527" w14:textId="77777777" w:rsidR="00516E67" w:rsidRPr="001E327F" w:rsidRDefault="00516E67" w:rsidP="00516E67">
      <w:pPr>
        <w:pStyle w:val="PreformattedText"/>
        <w:rPr>
          <w:lang w:val="en-GB"/>
        </w:rPr>
      </w:pPr>
      <w:r w:rsidRPr="001E327F">
        <w:rPr>
          <w:lang w:val="en-GB"/>
        </w:rPr>
        <w:t xml:space="preserve">  cp $1 $1.bak</w:t>
      </w:r>
    </w:p>
    <w:p w14:paraId="1C146DA8" w14:textId="77777777" w:rsidR="00516E67" w:rsidRDefault="00516E67" w:rsidP="00516E67">
      <w:pPr>
        <w:pStyle w:val="PreformattedText"/>
      </w:pPr>
      <w:r>
        <w:t>fi</w:t>
      </w:r>
    </w:p>
    <w:p w14:paraId="56BF7A41" w14:textId="77777777" w:rsidR="00516E67" w:rsidRDefault="00516E67" w:rsidP="00516E67">
      <w:pPr>
        <w:pStyle w:val="PreformattedText"/>
      </w:pPr>
      <w:r>
        <w:t>exit 0</w:t>
      </w:r>
    </w:p>
    <w:p w14:paraId="0AC2009C" w14:textId="77777777" w:rsidR="00516E67" w:rsidRDefault="00516E67" w:rsidP="00516E67">
      <w:pPr>
        <w:pStyle w:val="Heading1"/>
        <w:numPr>
          <w:ilvl w:val="0"/>
          <w:numId w:val="2"/>
        </w:numPr>
      </w:pPr>
      <w:bookmarkStart w:id="16" w:name="endlich-die-aufgaben"/>
      <w:r>
        <w:t>Endlich: Die Aufgaben</w:t>
      </w:r>
      <w:bookmarkEnd w:id="16"/>
    </w:p>
    <w:p w14:paraId="4F9E10DA" w14:textId="77777777" w:rsidR="00516E67" w:rsidRDefault="00516E67" w:rsidP="00516E67">
      <w:pPr>
        <w:pStyle w:val="Heading2"/>
        <w:numPr>
          <w:ilvl w:val="1"/>
          <w:numId w:val="2"/>
        </w:numPr>
      </w:pPr>
      <w:bookmarkStart w:id="17" w:name="aufgabe-der-launen-simulator"/>
      <w:r>
        <w:t>Aufgabe: Der Launen-Simulator</w:t>
      </w:r>
      <w:bookmarkEnd w:id="17"/>
    </w:p>
    <w:p w14:paraId="7DF94D2A" w14:textId="77777777" w:rsidR="00516E67" w:rsidRDefault="00516E67" w:rsidP="00516E67">
      <w:r>
        <w:t>Schreiben Sie ein Bash-Script namens laune, das die aktuelle “Laune” des Computers abfragt und darauf reagiert.</w:t>
      </w:r>
    </w:p>
    <w:p w14:paraId="60123985" w14:textId="77777777" w:rsidR="00516E67" w:rsidRDefault="00516E67" w:rsidP="00516E67">
      <w:pPr>
        <w:pStyle w:val="Heading3"/>
        <w:numPr>
          <w:ilvl w:val="2"/>
          <w:numId w:val="2"/>
        </w:numPr>
      </w:pPr>
      <w:bookmarkStart w:id="18" w:name="ziel-der-übung"/>
      <w:r>
        <w:t>Ziel der Übung</w:t>
      </w:r>
      <w:bookmarkEnd w:id="18"/>
    </w:p>
    <w:p w14:paraId="3635877F" w14:textId="77777777" w:rsidR="00516E67" w:rsidRDefault="00516E67" w:rsidP="00516E67">
      <w:pPr>
        <w:pStyle w:val="Textbody"/>
        <w:widowControl/>
        <w:numPr>
          <w:ilvl w:val="0"/>
          <w:numId w:val="7"/>
        </w:numPr>
        <w:spacing w:after="0"/>
      </w:pPr>
      <w:r>
        <w:t>Kommandozeilenargumente auslesen</w:t>
      </w:r>
    </w:p>
    <w:p w14:paraId="3E9BE75B" w14:textId="77777777" w:rsidR="00516E67" w:rsidRDefault="00516E67" w:rsidP="00516E67">
      <w:pPr>
        <w:pStyle w:val="Textbody"/>
        <w:widowControl/>
        <w:numPr>
          <w:ilvl w:val="0"/>
          <w:numId w:val="7"/>
        </w:numPr>
        <w:spacing w:after="0"/>
      </w:pPr>
      <w:r>
        <w:t>Eingaben wiederholt einfordern</w:t>
      </w:r>
    </w:p>
    <w:p w14:paraId="7E076E30" w14:textId="77777777" w:rsidR="00516E67" w:rsidRDefault="00516E67" w:rsidP="00516E67">
      <w:pPr>
        <w:pStyle w:val="Textbody"/>
        <w:widowControl/>
        <w:numPr>
          <w:ilvl w:val="0"/>
          <w:numId w:val="7"/>
        </w:numPr>
        <w:spacing w:after="0"/>
      </w:pPr>
      <w:r>
        <w:t>Nur bestimmte gültige Antworten akzeptieren</w:t>
      </w:r>
    </w:p>
    <w:p w14:paraId="7E1B295C" w14:textId="77777777" w:rsidR="00516E67" w:rsidRDefault="00516E67" w:rsidP="00516E67">
      <w:pPr>
        <w:pStyle w:val="Textbody"/>
        <w:widowControl/>
        <w:numPr>
          <w:ilvl w:val="0"/>
          <w:numId w:val="7"/>
        </w:numPr>
        <w:spacing w:after="0"/>
      </w:pPr>
      <w:r>
        <w:t>Mit Exit-Codes arbeiten</w:t>
      </w:r>
    </w:p>
    <w:p w14:paraId="730EAD6C" w14:textId="77777777" w:rsidR="00516E67" w:rsidRDefault="00516E67" w:rsidP="00516E67">
      <w:pPr>
        <w:pStyle w:val="Textbody"/>
        <w:widowControl/>
        <w:numPr>
          <w:ilvl w:val="0"/>
          <w:numId w:val="7"/>
        </w:numPr>
        <w:spacing w:after="0"/>
      </w:pPr>
      <w:r>
        <w:t>Einfache Kontrollstrukturen und Schleifen nutzen</w:t>
      </w:r>
    </w:p>
    <w:p w14:paraId="152003F2" w14:textId="77777777" w:rsidR="00516E67" w:rsidRDefault="00516E67" w:rsidP="00516E67">
      <w:pPr>
        <w:pStyle w:val="Heading3"/>
        <w:numPr>
          <w:ilvl w:val="2"/>
          <w:numId w:val="2"/>
        </w:numPr>
      </w:pPr>
      <w:bookmarkStart w:id="19" w:name="aufgabenstellung"/>
      <w:r>
        <w:t>Aufgabenstellung</w:t>
      </w:r>
      <w:bookmarkEnd w:id="19"/>
    </w:p>
    <w:p w14:paraId="08440A33" w14:textId="77777777" w:rsidR="00516E67" w:rsidRDefault="00516E67" w:rsidP="00516E67">
      <w:r>
        <w:t>Ihr Script laune soll folgende Funktion erfüllen:</w:t>
      </w:r>
    </w:p>
    <w:p w14:paraId="3547EB3E" w14:textId="77777777" w:rsidR="00516E67" w:rsidRDefault="00516E67" w:rsidP="00516E67">
      <w:pPr>
        <w:pStyle w:val="Textbody"/>
        <w:widowControl/>
        <w:numPr>
          <w:ilvl w:val="0"/>
          <w:numId w:val="8"/>
        </w:numPr>
        <w:spacing w:before="86" w:after="86"/>
      </w:pPr>
      <w:r>
        <w:rPr>
          <w:b/>
          <w:bCs/>
        </w:rPr>
        <w:t>Der Benutzer übergibt einen Satz</w:t>
      </w:r>
      <w:r>
        <w:t xml:space="preserve"> auf der Kommandozeile, z.B.</w:t>
      </w:r>
    </w:p>
    <w:p w14:paraId="23188384" w14:textId="77777777" w:rsidR="00516E67" w:rsidRDefault="00516E67" w:rsidP="00516E67">
      <w:pPr>
        <w:pStyle w:val="PreformattedText"/>
      </w:pPr>
      <w:r>
        <w:t>./laune "Wie ist deine Laune?"</w:t>
      </w:r>
    </w:p>
    <w:p w14:paraId="7E7A1832" w14:textId="77777777" w:rsidR="00516E67" w:rsidRDefault="00516E67" w:rsidP="00516E67">
      <w:pPr>
        <w:pStyle w:val="Textbody"/>
        <w:widowControl/>
        <w:numPr>
          <w:ilvl w:val="0"/>
          <w:numId w:val="8"/>
        </w:numPr>
        <w:spacing w:before="86" w:after="86"/>
      </w:pPr>
      <w:r>
        <w:t xml:space="preserve">Das Script gibt diesen Satz aus und fordert den Benutzer auf, die Laune des Computers einzugeben. </w:t>
      </w:r>
      <w:r>
        <w:rPr>
          <w:b/>
          <w:bCs/>
        </w:rPr>
        <w:t>Gültige Antworten sind:</w:t>
      </w:r>
    </w:p>
    <w:p w14:paraId="2CFF2DAD" w14:textId="77777777" w:rsidR="00516E67" w:rsidRDefault="00516E67" w:rsidP="00516E67">
      <w:pPr>
        <w:pStyle w:val="Textbody"/>
        <w:widowControl/>
        <w:numPr>
          <w:ilvl w:val="1"/>
          <w:numId w:val="9"/>
        </w:numPr>
        <w:spacing w:after="0"/>
      </w:pPr>
      <w:r>
        <w:t xml:space="preserve">gut → Exit-Code </w:t>
      </w:r>
      <w:r>
        <w:rPr>
          <w:b/>
          <w:bCs/>
        </w:rPr>
        <w:t>0</w:t>
      </w:r>
    </w:p>
    <w:p w14:paraId="548814E5" w14:textId="77777777" w:rsidR="00516E67" w:rsidRDefault="00516E67" w:rsidP="00516E67">
      <w:pPr>
        <w:pStyle w:val="Textbody"/>
        <w:widowControl/>
        <w:numPr>
          <w:ilvl w:val="1"/>
          <w:numId w:val="9"/>
        </w:numPr>
        <w:spacing w:after="0"/>
      </w:pPr>
      <w:r>
        <w:t xml:space="preserve">schlecht → Exit-Code </w:t>
      </w:r>
      <w:r>
        <w:rPr>
          <w:b/>
          <w:bCs/>
        </w:rPr>
        <w:t>1</w:t>
      </w:r>
    </w:p>
    <w:p w14:paraId="0396873C" w14:textId="77777777" w:rsidR="00516E67" w:rsidRDefault="00516E67" w:rsidP="00516E67">
      <w:pPr>
        <w:pStyle w:val="Textbody"/>
        <w:widowControl/>
        <w:numPr>
          <w:ilvl w:val="1"/>
          <w:numId w:val="9"/>
        </w:numPr>
        <w:spacing w:after="0"/>
      </w:pPr>
      <w:r>
        <w:t xml:space="preserve">müde → Exit-Code </w:t>
      </w:r>
      <w:r>
        <w:rPr>
          <w:b/>
          <w:bCs/>
        </w:rPr>
        <w:t>2</w:t>
      </w:r>
    </w:p>
    <w:p w14:paraId="40CECDCE" w14:textId="77777777" w:rsidR="00516E67" w:rsidRDefault="00516E67" w:rsidP="00516E67">
      <w:pPr>
        <w:pStyle w:val="Textbody"/>
        <w:widowControl/>
        <w:numPr>
          <w:ilvl w:val="0"/>
          <w:numId w:val="8"/>
        </w:numPr>
        <w:spacing w:before="86" w:after="86"/>
      </w:pPr>
      <w:r>
        <w:rPr>
          <w:b/>
          <w:bCs/>
        </w:rPr>
        <w:t>Alle anderen Eingaben</w:t>
      </w:r>
      <w:r>
        <w:t xml:space="preserve"> sollen mit einer leicht genervten Computer-Antwort quittiert werden, z.B.: “Ich bin ein Computer, kein Gedankenleser!” Danach wird die Frage </w:t>
      </w:r>
      <w:r>
        <w:rPr>
          <w:b/>
          <w:bCs/>
        </w:rPr>
        <w:t>wiederholt</w:t>
      </w:r>
      <w:r>
        <w:t>, bis eine gültige Antwort kommt.</w:t>
      </w:r>
    </w:p>
    <w:p w14:paraId="58BA3CD7" w14:textId="77777777" w:rsidR="00516E67" w:rsidRDefault="00516E67" w:rsidP="00516E67">
      <w:pPr>
        <w:pStyle w:val="Textbody"/>
        <w:widowControl/>
        <w:numPr>
          <w:ilvl w:val="0"/>
          <w:numId w:val="8"/>
        </w:numPr>
        <w:spacing w:before="86" w:after="86"/>
      </w:pPr>
      <w:r>
        <w:t>Das Script endet mit dem passenden Exit-Code.</w:t>
      </w:r>
    </w:p>
    <w:p w14:paraId="7BBCD83F" w14:textId="77777777" w:rsidR="00516E67" w:rsidRDefault="00516E67" w:rsidP="00516E67">
      <w:pPr>
        <w:pStyle w:val="Heading3"/>
        <w:numPr>
          <w:ilvl w:val="2"/>
          <w:numId w:val="2"/>
        </w:numPr>
      </w:pPr>
      <w:bookmarkStart w:id="20" w:name="beispielablauf"/>
      <w:r>
        <w:t>Beispielablauf</w:t>
      </w:r>
      <w:bookmarkEnd w:id="20"/>
    </w:p>
    <w:p w14:paraId="16C0E86B" w14:textId="77777777" w:rsidR="00516E67" w:rsidRDefault="00516E67" w:rsidP="00516E67">
      <w:pPr>
        <w:pStyle w:val="PreformattedText"/>
      </w:pPr>
      <w:r>
        <w:t>$ ./laune "Wie ist deine Laune?"</w:t>
      </w:r>
    </w:p>
    <w:p w14:paraId="01A10A58" w14:textId="77777777" w:rsidR="00516E67" w:rsidRDefault="00516E67" w:rsidP="00516E67">
      <w:pPr>
        <w:pStyle w:val="PreformattedText"/>
      </w:pPr>
      <w:r>
        <w:t>Wie ist deine Laune?</w:t>
      </w:r>
    </w:p>
    <w:p w14:paraId="1A1691A9" w14:textId="77777777" w:rsidR="00516E67" w:rsidRDefault="00516E67" w:rsidP="00516E67">
      <w:pPr>
        <w:pStyle w:val="PreformattedText"/>
      </w:pPr>
      <w:r>
        <w:t>fantastisch</w:t>
      </w:r>
    </w:p>
    <w:p w14:paraId="6EDEC301" w14:textId="77777777" w:rsidR="00516E67" w:rsidRDefault="00516E67" w:rsidP="00516E67">
      <w:pPr>
        <w:pStyle w:val="PreformattedText"/>
      </w:pPr>
      <w:r>
        <w:t>Was soll das heißen?</w:t>
      </w:r>
    </w:p>
    <w:p w14:paraId="72EBF50F" w14:textId="77777777" w:rsidR="00516E67" w:rsidRDefault="00516E67" w:rsidP="00516E67">
      <w:pPr>
        <w:pStyle w:val="PreformattedText"/>
      </w:pPr>
      <w:r>
        <w:t>Wie ist deine Laune?</w:t>
      </w:r>
    </w:p>
    <w:p w14:paraId="61253410" w14:textId="77777777" w:rsidR="00516E67" w:rsidRDefault="00516E67" w:rsidP="00516E67">
      <w:pPr>
        <w:pStyle w:val="PreformattedText"/>
      </w:pPr>
      <w:r>
        <w:t>müde</w:t>
      </w:r>
    </w:p>
    <w:p w14:paraId="6B4B2E24" w14:textId="77777777" w:rsidR="00516E67" w:rsidRDefault="00516E67" w:rsidP="00516E67">
      <w:pPr>
        <w:pStyle w:val="PreformattedText"/>
      </w:pPr>
      <w:r>
        <w:t>$ echo $?</w:t>
      </w:r>
    </w:p>
    <w:p w14:paraId="3E35FD3C" w14:textId="77777777" w:rsidR="00516E67" w:rsidRDefault="00516E67" w:rsidP="00516E67">
      <w:pPr>
        <w:pStyle w:val="PreformattedText"/>
      </w:pPr>
      <w:r>
        <w:t>2</w:t>
      </w:r>
    </w:p>
    <w:p w14:paraId="3840BED7" w14:textId="77777777" w:rsidR="00516E67" w:rsidRDefault="00516E67" w:rsidP="00516E67">
      <w:pPr>
        <w:pStyle w:val="Heading3"/>
        <w:numPr>
          <w:ilvl w:val="2"/>
          <w:numId w:val="2"/>
        </w:numPr>
      </w:pPr>
      <w:bookmarkStart w:id="21" w:name="testscript-launetest"/>
      <w:r>
        <w:t>Testscript launetest</w:t>
      </w:r>
      <w:bookmarkEnd w:id="21"/>
    </w:p>
    <w:p w14:paraId="26E601FE" w14:textId="77777777" w:rsidR="00516E67" w:rsidRDefault="00516E67" w:rsidP="00516E67">
      <w:r>
        <w:t>Erstellen Sie anschließend ein Testscript launetest, das Ihr Script mehrfach aufruft:</w:t>
      </w:r>
    </w:p>
    <w:p w14:paraId="60E7367A" w14:textId="77777777" w:rsidR="00516E67" w:rsidRDefault="00516E67" w:rsidP="00516E67">
      <w:pPr>
        <w:pStyle w:val="PreformattedText"/>
      </w:pPr>
      <w:r>
        <w:t>#!/bin/bash</w:t>
      </w:r>
    </w:p>
    <w:p w14:paraId="2121D1EB" w14:textId="77777777" w:rsidR="00516E67" w:rsidRDefault="00516E67" w:rsidP="00516E67">
      <w:pPr>
        <w:pStyle w:val="PreformattedText"/>
      </w:pPr>
      <w:r>
        <w:t>while true</w:t>
      </w:r>
    </w:p>
    <w:p w14:paraId="297EF7EB" w14:textId="77777777" w:rsidR="00516E67" w:rsidRDefault="00516E67" w:rsidP="00516E67">
      <w:pPr>
        <w:pStyle w:val="PreformattedText"/>
      </w:pPr>
      <w:r>
        <w:t>do</w:t>
      </w:r>
    </w:p>
    <w:p w14:paraId="06F9BA28" w14:textId="77777777" w:rsidR="00516E67" w:rsidRDefault="00516E67" w:rsidP="00516E67">
      <w:pPr>
        <w:pStyle w:val="PreformattedText"/>
      </w:pPr>
      <w:r>
        <w:t xml:space="preserve">    if ./laune "Wie fühlst du dich heute? (gut/schlecht/müde)"</w:t>
      </w:r>
    </w:p>
    <w:p w14:paraId="35674475" w14:textId="77777777" w:rsidR="00516E67" w:rsidRDefault="00516E67" w:rsidP="00516E67">
      <w:pPr>
        <w:pStyle w:val="PreformattedText"/>
      </w:pPr>
      <w:r>
        <w:t xml:space="preserve">    then</w:t>
      </w:r>
    </w:p>
    <w:p w14:paraId="55BA119F" w14:textId="77777777" w:rsidR="00516E67" w:rsidRDefault="00516E67" w:rsidP="00516E67">
      <w:pPr>
        <w:pStyle w:val="PreformattedText"/>
      </w:pPr>
      <w:r>
        <w:t xml:space="preserve">        echo "Der Computer ist gut drauf!"</w:t>
      </w:r>
    </w:p>
    <w:p w14:paraId="5E42E7C9" w14:textId="77777777" w:rsidR="00516E67" w:rsidRPr="001E327F" w:rsidRDefault="00516E67" w:rsidP="00516E67">
      <w:pPr>
        <w:pStyle w:val="PreformattedText"/>
        <w:rPr>
          <w:lang w:val="en-GB"/>
        </w:rPr>
      </w:pPr>
      <w:r>
        <w:t xml:space="preserve">    </w:t>
      </w:r>
      <w:r w:rsidRPr="001E327F">
        <w:rPr>
          <w:lang w:val="en-GB"/>
        </w:rPr>
        <w:t>else</w:t>
      </w:r>
    </w:p>
    <w:p w14:paraId="47C300DB" w14:textId="77777777" w:rsidR="00516E67" w:rsidRPr="001E327F" w:rsidRDefault="00516E67" w:rsidP="00516E67">
      <w:pPr>
        <w:pStyle w:val="PreformattedText"/>
        <w:rPr>
          <w:lang w:val="en-GB"/>
        </w:rPr>
      </w:pPr>
      <w:r w:rsidRPr="001E327F">
        <w:rPr>
          <w:lang w:val="en-GB"/>
        </w:rPr>
        <w:lastRenderedPageBreak/>
        <w:t xml:space="preserve">        status=$?</w:t>
      </w:r>
    </w:p>
    <w:p w14:paraId="1F04AE8C" w14:textId="77777777" w:rsidR="00516E67" w:rsidRPr="001E327F" w:rsidRDefault="00516E67" w:rsidP="00516E67">
      <w:pPr>
        <w:pStyle w:val="PreformattedText"/>
        <w:rPr>
          <w:lang w:val="en-GB"/>
        </w:rPr>
      </w:pPr>
      <w:r w:rsidRPr="001E327F">
        <w:rPr>
          <w:lang w:val="en-GB"/>
        </w:rPr>
        <w:t xml:space="preserve">        if [ $status -eq 1 ]; then</w:t>
      </w:r>
    </w:p>
    <w:p w14:paraId="11A8F44C" w14:textId="77777777" w:rsidR="00516E67" w:rsidRDefault="00516E67" w:rsidP="00516E67">
      <w:pPr>
        <w:pStyle w:val="PreformattedText"/>
      </w:pPr>
      <w:r w:rsidRPr="001E327F">
        <w:rPr>
          <w:lang w:val="en-GB"/>
        </w:rPr>
        <w:t xml:space="preserve">            </w:t>
      </w:r>
      <w:r>
        <w:t>echo "Der Computer ist schlecht drauf!"</w:t>
      </w:r>
    </w:p>
    <w:p w14:paraId="19B0CD5F" w14:textId="77777777" w:rsidR="00516E67" w:rsidRPr="001E327F" w:rsidRDefault="00516E67" w:rsidP="00516E67">
      <w:pPr>
        <w:pStyle w:val="PreformattedText"/>
        <w:rPr>
          <w:lang w:val="en-GB"/>
        </w:rPr>
      </w:pPr>
      <w:r>
        <w:t xml:space="preserve">        </w:t>
      </w:r>
      <w:r w:rsidRPr="001E327F">
        <w:rPr>
          <w:lang w:val="en-GB"/>
        </w:rPr>
        <w:t>elif [ $status -eq 2 ]; then</w:t>
      </w:r>
    </w:p>
    <w:p w14:paraId="2EC36D1C" w14:textId="77777777" w:rsidR="00516E67" w:rsidRPr="001E327F" w:rsidRDefault="00516E67" w:rsidP="00516E67">
      <w:pPr>
        <w:pStyle w:val="PreformattedText"/>
        <w:rPr>
          <w:lang w:val="en-GB"/>
        </w:rPr>
      </w:pPr>
      <w:r w:rsidRPr="001E327F">
        <w:rPr>
          <w:lang w:val="en-GB"/>
        </w:rPr>
        <w:t xml:space="preserve">            echo "Der Computer ist müde!"</w:t>
      </w:r>
    </w:p>
    <w:p w14:paraId="1A3D9C79" w14:textId="77777777" w:rsidR="00516E67" w:rsidRPr="001E327F" w:rsidRDefault="00516E67" w:rsidP="00516E67">
      <w:pPr>
        <w:pStyle w:val="PreformattedText"/>
        <w:rPr>
          <w:lang w:val="en-GB"/>
        </w:rPr>
      </w:pPr>
      <w:r w:rsidRPr="001E327F">
        <w:rPr>
          <w:lang w:val="en-GB"/>
        </w:rPr>
        <w:t xml:space="preserve">        fi</w:t>
      </w:r>
    </w:p>
    <w:p w14:paraId="48A88481" w14:textId="77777777" w:rsidR="00516E67" w:rsidRPr="001E327F" w:rsidRDefault="00516E67" w:rsidP="00516E67">
      <w:pPr>
        <w:pStyle w:val="PreformattedText"/>
        <w:rPr>
          <w:lang w:val="en-GB"/>
        </w:rPr>
      </w:pPr>
      <w:r w:rsidRPr="001E327F">
        <w:rPr>
          <w:lang w:val="en-GB"/>
        </w:rPr>
        <w:t xml:space="preserve">        echo "Test beendet."</w:t>
      </w:r>
    </w:p>
    <w:p w14:paraId="03F02BB3" w14:textId="77777777" w:rsidR="00516E67" w:rsidRPr="001E327F" w:rsidRDefault="00516E67" w:rsidP="00516E67">
      <w:pPr>
        <w:pStyle w:val="PreformattedText"/>
        <w:rPr>
          <w:lang w:val="en-GB"/>
        </w:rPr>
      </w:pPr>
      <w:r w:rsidRPr="001E327F">
        <w:rPr>
          <w:lang w:val="en-GB"/>
        </w:rPr>
        <w:t xml:space="preserve">        exit 0</w:t>
      </w:r>
    </w:p>
    <w:p w14:paraId="2FC9158B" w14:textId="77777777" w:rsidR="00516E67" w:rsidRPr="001E327F" w:rsidRDefault="00516E67" w:rsidP="00516E67">
      <w:pPr>
        <w:pStyle w:val="PreformattedText"/>
        <w:rPr>
          <w:lang w:val="en-GB"/>
        </w:rPr>
      </w:pPr>
      <w:r w:rsidRPr="001E327F">
        <w:rPr>
          <w:lang w:val="en-GB"/>
        </w:rPr>
        <w:t xml:space="preserve">    fi</w:t>
      </w:r>
    </w:p>
    <w:p w14:paraId="504C5315" w14:textId="77777777" w:rsidR="00516E67" w:rsidRPr="001E327F" w:rsidRDefault="00516E67" w:rsidP="00516E67">
      <w:pPr>
        <w:pStyle w:val="PreformattedText"/>
        <w:rPr>
          <w:lang w:val="en-GB"/>
        </w:rPr>
      </w:pPr>
      <w:r w:rsidRPr="001E327F">
        <w:rPr>
          <w:lang w:val="en-GB"/>
        </w:rPr>
        <w:t>done</w:t>
      </w:r>
    </w:p>
    <w:p w14:paraId="1B1C2173" w14:textId="77777777" w:rsidR="00516E67" w:rsidRDefault="00516E67" w:rsidP="00516E67">
      <w:r>
        <w:t>Kommentieren Sie jede Zeie des Testscripts und beschreiben Sie, was hier passiert! Rufen Sie nun launetest auf und geben Sie ein paar Beispielantworten ein. Machen Sie von Ihrem Dialog mit dem Computer einen Screenshot und fügen Sie diesen in Ihr Protokoll ein!</w:t>
      </w:r>
    </w:p>
    <w:p w14:paraId="213C03EF" w14:textId="77777777" w:rsidR="00516E67" w:rsidRDefault="00516E67" w:rsidP="00516E67">
      <w:pPr>
        <w:pStyle w:val="Heading2"/>
        <w:numPr>
          <w:ilvl w:val="1"/>
          <w:numId w:val="2"/>
        </w:numPr>
      </w:pPr>
      <w:bookmarkStart w:id="22" w:name="aufgabe-alte-dateien-entsorgen"/>
      <w:r>
        <w:t>Aufgabe: Alte Dateien entsorgen</w:t>
      </w:r>
      <w:bookmarkEnd w:id="22"/>
    </w:p>
    <w:p w14:paraId="166FA26C" w14:textId="77777777" w:rsidR="00516E67" w:rsidRDefault="00516E67" w:rsidP="00516E67">
      <w:r>
        <w:t xml:space="preserve">Ein Script zapold </w:t>
      </w:r>
      <w:r>
        <w:rPr>
          <w:i/>
          <w:iCs/>
        </w:rPr>
        <w:t>(zap old files</w:t>
      </w:r>
      <w:r>
        <w:t xml:space="preserve">) soll die </w:t>
      </w:r>
      <w:r>
        <w:rPr>
          <w:i/>
          <w:iCs/>
        </w:rPr>
        <w:t>N</w:t>
      </w:r>
      <w:r>
        <w:t xml:space="preserve"> ältesten Dateien in einem Verzeichnis (z.B. dem aktuellen Ordner) </w:t>
      </w:r>
      <w:r>
        <w:rPr>
          <w:i/>
          <w:iCs/>
        </w:rPr>
        <w:t>löschen</w:t>
      </w:r>
      <w:r>
        <w:t xml:space="preserve"> (</w:t>
      </w:r>
      <w:r>
        <w:rPr>
          <w:i/>
          <w:iCs/>
        </w:rPr>
        <w:t>N</w:t>
      </w:r>
      <w:r>
        <w:t xml:space="preserve"> ist ein Parameter mit dem das Skript aufgerufen wird). Um die drei ältesten Dateien zu löschen, gibt man also ein: zapold 3.</w:t>
      </w:r>
    </w:p>
    <w:p w14:paraId="53B6BE5C" w14:textId="77777777" w:rsidR="00516E67" w:rsidRDefault="00516E67" w:rsidP="00516E67">
      <w:pPr>
        <w:pStyle w:val="Textbody"/>
      </w:pPr>
      <w:r>
        <w:rPr>
          <w:i/>
          <w:iCs/>
        </w:rPr>
        <w:t>Tipp 1 zum Ansatz:</w:t>
      </w:r>
      <w:r>
        <w:t xml:space="preserve"> Sortieren Sie die Ausgabe eines Verzeichnis-Listings nach dem Datum und und filtern Sie auf die ersten bzw. letzten N Dateinamen. Diese Liste können Sie dann mit for DATEI in ... verarbeiten.</w:t>
      </w:r>
    </w:p>
    <w:p w14:paraId="24B1A0F2" w14:textId="77777777" w:rsidR="00516E67" w:rsidRDefault="00516E67" w:rsidP="00516E67">
      <w:pPr>
        <w:pStyle w:val="Textbody"/>
      </w:pPr>
      <w:r>
        <w:rPr>
          <w:i/>
          <w:iCs/>
        </w:rPr>
        <w:t>Tipp 2:</w:t>
      </w:r>
      <w:r>
        <w:t xml:space="preserve"> Für Testdaten: Der Befehl</w:t>
      </w:r>
    </w:p>
    <w:p w14:paraId="4D782F5E" w14:textId="77777777" w:rsidR="00516E67" w:rsidRDefault="00516E67" w:rsidP="00516E67">
      <w:pPr>
        <w:pStyle w:val="PreformattedText"/>
      </w:pPr>
      <w:r>
        <w:t xml:space="preserve">  touch -d "2 day ago" x</w:t>
      </w:r>
    </w:p>
    <w:p w14:paraId="16BDFF9E" w14:textId="77777777" w:rsidR="00516E67" w:rsidRDefault="00516E67" w:rsidP="00516E67">
      <w:r>
        <w:t xml:space="preserve">erzeugt eine 2 Tage “alte” Datei namens x. Nutzen Sie das, um einen </w:t>
      </w:r>
      <w:r>
        <w:rPr>
          <w:i/>
          <w:iCs/>
        </w:rPr>
        <w:t>ganzen Haufen</w:t>
      </w:r>
      <w:r>
        <w:t xml:space="preserve"> Dateien zum Testen zu erzeugen, z.B. mit</w:t>
      </w:r>
      <w:r>
        <w:rPr>
          <w:rStyle w:val="FootnoteReference"/>
        </w:rPr>
        <w:footnoteReference w:id="4"/>
      </w:r>
    </w:p>
    <w:p w14:paraId="12041B68" w14:textId="77777777" w:rsidR="00516E67" w:rsidRPr="001E327F" w:rsidRDefault="00516E67" w:rsidP="00516E67">
      <w:pPr>
        <w:pStyle w:val="PreformattedText"/>
        <w:rPr>
          <w:lang w:val="en-GB"/>
        </w:rPr>
      </w:pPr>
      <w:r>
        <w:t xml:space="preserve">    </w:t>
      </w:r>
      <w:r w:rsidRPr="001E327F">
        <w:rPr>
          <w:lang w:val="en-GB"/>
        </w:rPr>
        <w:t>for i in 1 2 3 4 5 6 7 8 9 10</w:t>
      </w:r>
    </w:p>
    <w:p w14:paraId="429C1170" w14:textId="77777777" w:rsidR="00516E67" w:rsidRPr="001E327F" w:rsidRDefault="00516E67" w:rsidP="00516E67">
      <w:pPr>
        <w:pStyle w:val="PreformattedText"/>
        <w:rPr>
          <w:lang w:val="en-GB"/>
        </w:rPr>
      </w:pPr>
      <w:r w:rsidRPr="001E327F">
        <w:rPr>
          <w:lang w:val="en-GB"/>
        </w:rPr>
        <w:t xml:space="preserve">    do</w:t>
      </w:r>
    </w:p>
    <w:p w14:paraId="7855D96A" w14:textId="77777777" w:rsidR="00516E67" w:rsidRPr="001E327F" w:rsidRDefault="00516E67" w:rsidP="00516E67">
      <w:pPr>
        <w:pStyle w:val="PreformattedText"/>
        <w:rPr>
          <w:lang w:val="en-GB"/>
        </w:rPr>
      </w:pPr>
      <w:r w:rsidRPr="001E327F">
        <w:rPr>
          <w:lang w:val="en-GB"/>
        </w:rPr>
        <w:t xml:space="preserve">        touch -d "$i day ago" file${i}daysold.txt</w:t>
      </w:r>
    </w:p>
    <w:p w14:paraId="1082AEA6" w14:textId="77777777" w:rsidR="00516E67" w:rsidRDefault="00516E67" w:rsidP="00516E67">
      <w:pPr>
        <w:pStyle w:val="PreformattedText"/>
      </w:pPr>
      <w:r w:rsidRPr="001E327F">
        <w:rPr>
          <w:lang w:val="en-GB"/>
        </w:rPr>
        <w:t xml:space="preserve">    </w:t>
      </w:r>
      <w:r>
        <w:t>done</w:t>
      </w:r>
    </w:p>
    <w:p w14:paraId="0072C297" w14:textId="77777777" w:rsidR="00516E67" w:rsidRDefault="00516E67" w:rsidP="00516E67">
      <w:r>
        <w:rPr>
          <w:i/>
          <w:iCs/>
        </w:rPr>
        <w:t>Tipp 3:</w:t>
      </w:r>
      <w:r>
        <w:t xml:space="preserve"> das Script und die Testdaten sollten </w:t>
      </w:r>
      <w:r>
        <w:rPr>
          <w:i/>
          <w:iCs/>
        </w:rPr>
        <w:t>nicht</w:t>
      </w:r>
      <w:r>
        <w:t xml:space="preserve"> im selben Ordner liegen, sonst löscht man irrtümlich das Script…</w:t>
      </w:r>
    </w:p>
    <w:p w14:paraId="4D9FDBBE" w14:textId="77777777" w:rsidR="00516E67" w:rsidRDefault="00516E67" w:rsidP="00516E67">
      <w:pPr>
        <w:pStyle w:val="Textbody"/>
      </w:pPr>
      <w:r>
        <w:rPr>
          <w:i/>
          <w:iCs/>
        </w:rPr>
        <w:t>Tipp 4:</w:t>
      </w:r>
      <w:r>
        <w:t xml:space="preserve"> Zuerst sollte man im Script die Löschbefehle mit</w:t>
      </w:r>
    </w:p>
    <w:p w14:paraId="08BDED68" w14:textId="77777777" w:rsidR="00516E67" w:rsidRDefault="00516E67" w:rsidP="00516E67">
      <w:pPr>
        <w:pStyle w:val="PreformattedText"/>
      </w:pPr>
      <w:r>
        <w:t>echo rm ...$x...</w:t>
      </w:r>
    </w:p>
    <w:p w14:paraId="79496480" w14:textId="77777777" w:rsidR="00516E67" w:rsidRDefault="00516E67" w:rsidP="00516E67">
      <w:r>
        <w:t>nur ausgeben und kontrollieren. Man kann dann das echo entfernen oder die Ausgabe in einer neuen Shell ausführen:</w:t>
      </w:r>
    </w:p>
    <w:p w14:paraId="0FA18BC6" w14:textId="77777777" w:rsidR="00516E67" w:rsidRDefault="00516E67" w:rsidP="00516E67">
      <w:pPr>
        <w:pStyle w:val="PreformattedText"/>
      </w:pPr>
      <w:r>
        <w:t>zapold 3 | bash</w:t>
      </w:r>
    </w:p>
    <w:p w14:paraId="437BD56A" w14:textId="77777777" w:rsidR="00516E67" w:rsidRDefault="00516E67" w:rsidP="00516E67">
      <w:pPr>
        <w:pStyle w:val="Heading2"/>
        <w:numPr>
          <w:ilvl w:val="1"/>
          <w:numId w:val="2"/>
        </w:numPr>
      </w:pPr>
      <w:bookmarkStart w:id="23" w:name="aufgabe-thumbnails"/>
      <w:r>
        <w:t>Aufgabe: Thumbnails</w:t>
      </w:r>
      <w:bookmarkEnd w:id="23"/>
    </w:p>
    <w:p w14:paraId="00B71CFA" w14:textId="77777777" w:rsidR="00516E67" w:rsidRDefault="00516E67" w:rsidP="00516E67">
      <w:pPr>
        <w:pStyle w:val="Heading3"/>
        <w:numPr>
          <w:ilvl w:val="2"/>
          <w:numId w:val="2"/>
        </w:numPr>
      </w:pPr>
      <w:bookmarkStart w:id="24" w:name="verkleinern-von-bilddateien"/>
      <w:r>
        <w:t>Verkleinern von Bilddateien</w:t>
      </w:r>
      <w:bookmarkEnd w:id="24"/>
    </w:p>
    <w:p w14:paraId="0BDF51A7" w14:textId="77777777" w:rsidR="00516E67" w:rsidRDefault="00516E67" w:rsidP="00516E67">
      <w:r>
        <w:t>Im Web braucht man Fotos mit niedriger Auflösung (</w:t>
      </w:r>
      <w:r>
        <w:rPr>
          <w:i/>
          <w:iCs/>
        </w:rPr>
        <w:t>Thumbnails</w:t>
      </w:r>
      <w:r>
        <w:t xml:space="preserve">). Ihr Script soll ein JPG-Bild auf “240x100” oder kleiner verkleinern (Dateiname wird dem Script thumbnail als Parameter übergeben). </w:t>
      </w:r>
      <w:r>
        <w:rPr>
          <w:i/>
          <w:iCs/>
        </w:rPr>
        <w:t>Testen</w:t>
      </w:r>
      <w:r>
        <w:t xml:space="preserve"> Sie das Script, indem Sie z.B. die Bilder der Katzen Lola und Nala verwenden!</w:t>
      </w:r>
    </w:p>
    <w:p w14:paraId="114C3B4E" w14:textId="77777777" w:rsidR="00516E67" w:rsidRDefault="00516E67" w:rsidP="00516E67">
      <w:pPr>
        <w:pStyle w:val="Textbody"/>
        <w:widowControl/>
        <w:numPr>
          <w:ilvl w:val="0"/>
          <w:numId w:val="10"/>
        </w:numPr>
        <w:spacing w:after="0"/>
      </w:pPr>
      <w:r>
        <w:rPr>
          <w:i/>
          <w:iCs/>
        </w:rPr>
        <w:t>Tipp:</w:t>
      </w:r>
      <w:r>
        <w:t xml:space="preserve"> Kommando convert(1) – ein Teil des Pakets imagemagick (ggf. installieren!)</w:t>
      </w:r>
    </w:p>
    <w:p w14:paraId="348BD0D4" w14:textId="77777777" w:rsidR="00516E67" w:rsidRDefault="00516E67" w:rsidP="00516E67">
      <w:pPr>
        <w:pStyle w:val="Textbody"/>
        <w:widowControl/>
        <w:numPr>
          <w:ilvl w:val="0"/>
          <w:numId w:val="10"/>
        </w:numPr>
        <w:spacing w:after="0"/>
      </w:pPr>
      <w:r>
        <w:t>Wie kann man einen neuen Dateinamen (z.B. lola_TN.jpg aus lola.jpg) mit der “richtigen” Endung für das Ergebnisbild erzeugen? Hinweis: Es reicht, wenn Ihr Script vorerst nur Dateien mit der Endung .jpg bearbeitet!</w:t>
      </w:r>
    </w:p>
    <w:p w14:paraId="72D71AA9" w14:textId="77777777" w:rsidR="00516E67" w:rsidRDefault="00516E67" w:rsidP="00516E67">
      <w:pPr>
        <w:pStyle w:val="Heading3"/>
        <w:numPr>
          <w:ilvl w:val="2"/>
          <w:numId w:val="2"/>
        </w:numPr>
      </w:pPr>
      <w:bookmarkStart w:id="25" w:name="bonus-thumbnails-generieren"/>
      <w:r>
        <w:t>Bonus: Thumbnails generieren</w:t>
      </w:r>
      <w:bookmarkEnd w:id="25"/>
    </w:p>
    <w:p w14:paraId="4126AC16" w14:textId="77777777" w:rsidR="00516E67" w:rsidRDefault="00516E67" w:rsidP="00516E67">
      <w:r>
        <w:t xml:space="preserve">Erweiterung: Das Script soll für </w:t>
      </w:r>
      <w:r>
        <w:rPr>
          <w:i/>
          <w:iCs/>
        </w:rPr>
        <w:t>alle</w:t>
      </w:r>
      <w:r>
        <w:t xml:space="preserve"> Bilder (z.B. JPGs) in einem Ordner </w:t>
      </w:r>
      <w:r>
        <w:rPr>
          <w:i/>
          <w:iCs/>
        </w:rPr>
        <w:t>Thumbnails</w:t>
      </w:r>
      <w:r>
        <w:t xml:space="preserve"> erzeugen!</w:t>
      </w:r>
    </w:p>
    <w:p w14:paraId="03A48C68" w14:textId="77777777" w:rsidR="00516E67" w:rsidRDefault="00516E67" w:rsidP="00516E67">
      <w:pPr>
        <w:pStyle w:val="Heading2"/>
        <w:numPr>
          <w:ilvl w:val="1"/>
          <w:numId w:val="2"/>
        </w:numPr>
      </w:pPr>
      <w:bookmarkStart w:id="26" w:name="aufgabe-spooler"/>
      <w:r>
        <w:t>Aufgabe: Spooler</w:t>
      </w:r>
      <w:bookmarkEnd w:id="26"/>
    </w:p>
    <w:p w14:paraId="5AAB1F09" w14:textId="77777777" w:rsidR="00516E67" w:rsidRDefault="00516E67" w:rsidP="00516E67">
      <w:pPr>
        <w:pStyle w:val="Heading3"/>
        <w:numPr>
          <w:ilvl w:val="2"/>
          <w:numId w:val="2"/>
        </w:numPr>
      </w:pPr>
      <w:bookmarkStart w:id="27" w:name="grundfunktion"/>
      <w:r>
        <w:t>Grundfunktion</w:t>
      </w:r>
      <w:bookmarkEnd w:id="27"/>
    </w:p>
    <w:p w14:paraId="71D29161" w14:textId="77777777" w:rsidR="00516E67" w:rsidRDefault="00516E67" w:rsidP="00516E67">
      <w:r>
        <w:t xml:space="preserve">Sie benötigen zur Überwachung/Wartung einer Anwendung einen einfachen </w:t>
      </w:r>
      <w:r>
        <w:rPr>
          <w:i/>
          <w:iCs/>
        </w:rPr>
        <w:t>Spooler</w:t>
      </w:r>
      <w:r>
        <w:t xml:space="preserve">, also ein Shell-Script spooler, das den Inhalt eines Ordners ~/spool/queue periodisch auf Dateien überwacht. Findet es in dem Ordner Dateien, so fügt es an jede gefundene Datei eine Dateiendung .JJMMTT-hh:mm:ss an (= aktuelle Datum/Uhrzeit), verschiebt sie sodann in den Ordner ~/spool/queue/.history und komprimiert sie mit gzip(1). Nach einem solchen Vorgang sollte der </w:t>
      </w:r>
      <w:r>
        <w:lastRenderedPageBreak/>
        <w:t>queue -Ordner “geleert” sein (es sei denn, neue Dateien sind in der Zwischenzeit eingetroffen). Nach 1 Sek. beginnt der spooler erneut einen Scan (= Listing) des Ordners und führt wieder Umbenennung/Verschieben/Komprimieren aus (Endlosschleife).</w:t>
      </w:r>
    </w:p>
    <w:p w14:paraId="362032C5" w14:textId="77777777" w:rsidR="00516E67" w:rsidRDefault="00516E67" w:rsidP="00516E67">
      <w:pPr>
        <w:pStyle w:val="Textbody"/>
      </w:pPr>
      <w:r>
        <w:rPr>
          <w:b/>
          <w:bCs/>
        </w:rPr>
        <w:t>Zum Testen</w:t>
      </w:r>
      <w:r>
        <w:t xml:space="preserve"> verwenden Sie folgendes Script producer, das in halbwegs zufälligen Abständen (zwischen 0 und 4 Sekunden) Dateien im Ordner ~/spool/queue mit verschiedenem Inhalt erzeugt. Sie können das z.B. in einem anderen Terminal starten:</w:t>
      </w:r>
    </w:p>
    <w:p w14:paraId="0C488537" w14:textId="77777777" w:rsidR="00516E67" w:rsidRDefault="00516E67" w:rsidP="00516E67">
      <w:pPr>
        <w:pStyle w:val="PreformattedText"/>
      </w:pPr>
      <w:r>
        <w:t xml:space="preserve">  #!/bin/bash</w:t>
      </w:r>
    </w:p>
    <w:p w14:paraId="552B33B2" w14:textId="77777777" w:rsidR="00516E67" w:rsidRDefault="00516E67" w:rsidP="00516E67">
      <w:pPr>
        <w:pStyle w:val="PreformattedText"/>
      </w:pPr>
      <w:r>
        <w:t xml:space="preserve">  DIR=~/spool/queue</w:t>
      </w:r>
    </w:p>
    <w:p w14:paraId="756B0DA6" w14:textId="77777777" w:rsidR="00516E67" w:rsidRDefault="00516E67" w:rsidP="00516E67">
      <w:pPr>
        <w:pStyle w:val="PreformattedText"/>
      </w:pPr>
      <w:r>
        <w:t xml:space="preserve">  cd $DIR</w:t>
      </w:r>
    </w:p>
    <w:p w14:paraId="26F79F47" w14:textId="77777777" w:rsidR="00516E67" w:rsidRPr="001E327F" w:rsidRDefault="00516E67" w:rsidP="00516E67">
      <w:pPr>
        <w:pStyle w:val="PreformattedText"/>
        <w:rPr>
          <w:lang w:val="en-GB"/>
        </w:rPr>
      </w:pPr>
      <w:r>
        <w:t xml:space="preserve">  </w:t>
      </w:r>
      <w:r w:rsidRPr="001E327F">
        <w:rPr>
          <w:lang w:val="en-GB"/>
        </w:rPr>
        <w:t>while true</w:t>
      </w:r>
    </w:p>
    <w:p w14:paraId="04A637F2" w14:textId="77777777" w:rsidR="00516E67" w:rsidRPr="001E327F" w:rsidRDefault="00516E67" w:rsidP="00516E67">
      <w:pPr>
        <w:pStyle w:val="PreformattedText"/>
        <w:rPr>
          <w:lang w:val="en-GB"/>
        </w:rPr>
      </w:pPr>
      <w:r w:rsidRPr="001E327F">
        <w:rPr>
          <w:lang w:val="en-GB"/>
        </w:rPr>
        <w:t xml:space="preserve">  do</w:t>
      </w:r>
    </w:p>
    <w:p w14:paraId="77BCE786" w14:textId="77777777" w:rsidR="00516E67" w:rsidRPr="001E327F" w:rsidRDefault="00516E67" w:rsidP="00516E67">
      <w:pPr>
        <w:pStyle w:val="PreformattedText"/>
        <w:rPr>
          <w:lang w:val="en-GB"/>
        </w:rPr>
      </w:pPr>
      <w:r w:rsidRPr="001E327F">
        <w:rPr>
          <w:lang w:val="en-GB"/>
        </w:rPr>
        <w:t xml:space="preserve">    FILENAME=log$RANDOM</w:t>
      </w:r>
    </w:p>
    <w:p w14:paraId="250AEAC1" w14:textId="77777777" w:rsidR="00516E67" w:rsidRPr="001E327F" w:rsidRDefault="00516E67" w:rsidP="00516E67">
      <w:pPr>
        <w:pStyle w:val="PreformattedText"/>
        <w:rPr>
          <w:lang w:val="en-GB"/>
        </w:rPr>
      </w:pPr>
      <w:r w:rsidRPr="001E327F">
        <w:rPr>
          <w:lang w:val="en-GB"/>
        </w:rPr>
        <w:t xml:space="preserve">    SLEEP=$(($RANDOM % 5))</w:t>
      </w:r>
    </w:p>
    <w:p w14:paraId="2EDCB752" w14:textId="77777777" w:rsidR="00516E67" w:rsidRPr="001E327F" w:rsidRDefault="00516E67" w:rsidP="00516E67">
      <w:pPr>
        <w:pStyle w:val="PreformattedText"/>
        <w:rPr>
          <w:lang w:val="en-GB"/>
        </w:rPr>
      </w:pPr>
      <w:r w:rsidRPr="001E327F">
        <w:rPr>
          <w:lang w:val="en-GB"/>
        </w:rPr>
        <w:t xml:space="preserve">    echo Content for file $FILENAME: Sleep: $SLEEP seconds  | tee $FILENAME</w:t>
      </w:r>
    </w:p>
    <w:p w14:paraId="64718A05" w14:textId="77777777" w:rsidR="00516E67" w:rsidRPr="001E327F" w:rsidRDefault="00516E67" w:rsidP="00516E67">
      <w:pPr>
        <w:pStyle w:val="PreformattedText"/>
        <w:rPr>
          <w:lang w:val="en-GB"/>
        </w:rPr>
      </w:pPr>
      <w:r w:rsidRPr="001E327F">
        <w:rPr>
          <w:lang w:val="en-GB"/>
        </w:rPr>
        <w:t xml:space="preserve">    echo $0: Sleeping for $SLEEP seconds...</w:t>
      </w:r>
    </w:p>
    <w:p w14:paraId="72C8DBB9" w14:textId="77777777" w:rsidR="00516E67" w:rsidRDefault="00516E67" w:rsidP="00516E67">
      <w:pPr>
        <w:pStyle w:val="PreformattedText"/>
      </w:pPr>
      <w:r w:rsidRPr="001E327F">
        <w:rPr>
          <w:lang w:val="en-GB"/>
        </w:rPr>
        <w:t xml:space="preserve">    </w:t>
      </w:r>
      <w:r>
        <w:t>sleep $SLEEP</w:t>
      </w:r>
    </w:p>
    <w:p w14:paraId="1EA2365B" w14:textId="77777777" w:rsidR="00516E67" w:rsidRDefault="00516E67" w:rsidP="00516E67">
      <w:pPr>
        <w:pStyle w:val="PreformattedText"/>
      </w:pPr>
      <w:r>
        <w:t xml:space="preserve">  done</w:t>
      </w:r>
    </w:p>
    <w:p w14:paraId="500BF522" w14:textId="77777777" w:rsidR="00516E67" w:rsidRDefault="00516E67" w:rsidP="00516E67">
      <w:r>
        <w:rPr>
          <w:i/>
          <w:iCs/>
        </w:rPr>
        <w:t>Hinweis:</w:t>
      </w:r>
      <w:r>
        <w:t xml:space="preserve"> tee liest einfach alles von der Standardeingabe und schreibt es auf die Standardausgabe, schreibt die Daten aber gleichzeitig in einer Datei (Parameter) mit.</w:t>
      </w:r>
    </w:p>
    <w:p w14:paraId="75C7FC67" w14:textId="77777777" w:rsidR="00516E67" w:rsidRDefault="00516E67" w:rsidP="00516E67">
      <w:pPr>
        <w:pStyle w:val="Textbody"/>
      </w:pPr>
      <w:r>
        <w:rPr>
          <w:b/>
          <w:bCs/>
        </w:rPr>
        <w:t>Sobald die obige Grundfunktion funktioniert</w:t>
      </w:r>
      <w:r>
        <w:t xml:space="preserve"> (testen!), erweitern Sie Ihren Spooler wie folgt:</w:t>
      </w:r>
    </w:p>
    <w:p w14:paraId="142B0092" w14:textId="77777777" w:rsidR="00516E67" w:rsidRDefault="00516E67" w:rsidP="00516E67">
      <w:pPr>
        <w:pStyle w:val="Heading3"/>
        <w:numPr>
          <w:ilvl w:val="2"/>
          <w:numId w:val="2"/>
        </w:numPr>
      </w:pPr>
      <w:bookmarkStart w:id="28" w:name="protokolldatei-spooler-mit-logging"/>
      <w:r>
        <w:t>Protokolldatei – Spooler mit Logging</w:t>
      </w:r>
      <w:bookmarkEnd w:id="28"/>
    </w:p>
    <w:p w14:paraId="50C18BF9" w14:textId="77777777" w:rsidR="00516E67" w:rsidRDefault="00516E67" w:rsidP="00516E67">
      <w:r>
        <w:t xml:space="preserve">Ihre Lösung soll auch jedes Mal, wenn eine Datei gefunden, komprimiert und verschoben worden ist, eine entsprechende Zeile (mit </w:t>
      </w:r>
      <w:r>
        <w:rPr>
          <w:i/>
          <w:iCs/>
        </w:rPr>
        <w:t>Tag</w:t>
      </w:r>
      <w:r>
        <w:t xml:space="preserve"> – z.B. “spooler:”, dann folgt der Name der Datei) in einem </w:t>
      </w:r>
      <w:r>
        <w:rPr>
          <w:i/>
          <w:iCs/>
        </w:rPr>
        <w:t>Log-File</w:t>
      </w:r>
      <w:r>
        <w:t xml:space="preserve"> ~/spool/log/spooler.log mitprotokollieren (also einfach eine neue Zeile daran anhängen).</w:t>
      </w:r>
    </w:p>
    <w:p w14:paraId="2C23AC5F" w14:textId="77777777" w:rsidR="00516E67" w:rsidRDefault="00516E67" w:rsidP="00516E67">
      <w:pPr>
        <w:pStyle w:val="Heading3"/>
        <w:numPr>
          <w:ilvl w:val="2"/>
          <w:numId w:val="2"/>
        </w:numPr>
      </w:pPr>
      <w:bookmarkStart w:id="29" w:name="warnmeldung-alle-guten-dinge-sind-drei"/>
      <w:r>
        <w:t>Warnmeldung – Alle guten Dinge sind drei</w:t>
      </w:r>
      <w:bookmarkEnd w:id="29"/>
    </w:p>
    <w:p w14:paraId="6F9874FA" w14:textId="77777777" w:rsidR="00516E67" w:rsidRDefault="00516E67" w:rsidP="00516E67">
      <w:r>
        <w:t>Sollte in einer Datei, die von spooler komprimiert und verschoben wird, die markante Zeichenkette “4 seconds” vorkommen, soll in der Logdatei (zusätzlich) eine Zeile mit einer Warnung geschrieben werden!</w:t>
      </w:r>
    </w:p>
    <w:p w14:paraId="46CC8B10" w14:textId="77777777" w:rsidR="00516E67" w:rsidRDefault="00516E67" w:rsidP="00516E67">
      <w:pPr>
        <w:pStyle w:val="Heading3"/>
        <w:numPr>
          <w:ilvl w:val="2"/>
          <w:numId w:val="2"/>
        </w:numPr>
      </w:pPr>
      <w:bookmarkStart w:id="30" w:name="bonus-syslog"/>
      <w:r>
        <w:t>Bonus: Syslog</w:t>
      </w:r>
      <w:bookmarkEnd w:id="30"/>
    </w:p>
    <w:p w14:paraId="2FFFC28D" w14:textId="77777777" w:rsidR="00516E67" w:rsidRDefault="00516E67" w:rsidP="00516E67">
      <w:r>
        <w:t xml:space="preserve">Für Linux/Unix-Gurus: Schreiben Sie die Log-Information nicht in ~/spool/log/spooler.log, sondern in den </w:t>
      </w:r>
      <w:r>
        <w:rPr>
          <w:i/>
          <w:iCs/>
        </w:rPr>
        <w:t>System-Log</w:t>
      </w:r>
      <w:r>
        <w:t xml:space="preserve"> (Tipp: logger(1))</w:t>
      </w:r>
    </w:p>
    <w:p w14:paraId="01D7579E" w14:textId="77777777" w:rsidR="00516E67" w:rsidRDefault="00516E67" w:rsidP="00516E67">
      <w:pPr>
        <w:pStyle w:val="Heading2"/>
        <w:numPr>
          <w:ilvl w:val="1"/>
          <w:numId w:val="2"/>
        </w:numPr>
      </w:pPr>
      <w:bookmarkStart w:id="31" w:name="bonusaufgabe-freier-plattenplatz"/>
      <w:r>
        <w:t>Bonusaufgabe: Freier Plattenplatz</w:t>
      </w:r>
      <w:bookmarkEnd w:id="31"/>
    </w:p>
    <w:p w14:paraId="3D490B4F" w14:textId="77777777" w:rsidR="00516E67" w:rsidRDefault="00516E67" w:rsidP="00516E67">
      <w:r>
        <w:t>Eine wichtige Tätigkeit beim Überwachen eines Servers ist der freie Plattenplatz. Schreiben Sie ein Skript das den freien Speicherplatz überwacht und eine Meldung beim Überschreiten eines Grenzwerts ausgibt.</w:t>
      </w:r>
    </w:p>
    <w:p w14:paraId="3643B769" w14:textId="77777777" w:rsidR="00516E67" w:rsidRDefault="00516E67" w:rsidP="00516E67">
      <w:pPr>
        <w:pStyle w:val="Textbody"/>
        <w:widowControl/>
        <w:numPr>
          <w:ilvl w:val="0"/>
          <w:numId w:val="11"/>
        </w:numPr>
        <w:spacing w:after="0"/>
      </w:pPr>
      <w:r>
        <w:t>Welches Kommando zeigt den freien Plattenplatz (</w:t>
      </w:r>
      <w:r>
        <w:rPr>
          <w:i/>
          <w:iCs/>
        </w:rPr>
        <w:t>disk free</w:t>
      </w:r>
      <w:r>
        <w:t>)?</w:t>
      </w:r>
    </w:p>
    <w:p w14:paraId="5EDFFC3A" w14:textId="77777777" w:rsidR="00516E67" w:rsidRDefault="00516E67" w:rsidP="00516E67">
      <w:pPr>
        <w:pStyle w:val="Textbody"/>
        <w:widowControl/>
        <w:numPr>
          <w:ilvl w:val="0"/>
          <w:numId w:val="11"/>
        </w:numPr>
        <w:spacing w:after="0"/>
      </w:pPr>
      <w:r>
        <w:t>Welches Kommando kann mit Teilen der Eingabezeile “rechnen”?</w:t>
      </w:r>
    </w:p>
    <w:p w14:paraId="51DC290B" w14:textId="77777777" w:rsidR="00516E67" w:rsidRDefault="00516E67" w:rsidP="00516E67">
      <w:pPr>
        <w:pStyle w:val="Textbody"/>
        <w:widowControl/>
        <w:numPr>
          <w:ilvl w:val="0"/>
          <w:numId w:val="11"/>
        </w:numPr>
        <w:spacing w:after="0"/>
      </w:pPr>
      <w:r>
        <w:t xml:space="preserve">Geheimnisvoller </w:t>
      </w:r>
      <w:r>
        <w:rPr>
          <w:i/>
          <w:iCs/>
        </w:rPr>
        <w:t>Tipp:</w:t>
      </w:r>
      <w:r>
        <w:t xml:space="preserve"> “$5 + 0” macht aus einem Text eine Zahl</w:t>
      </w:r>
    </w:p>
    <w:p w14:paraId="061F5B06" w14:textId="77777777" w:rsidR="00516E67" w:rsidRDefault="00516E67" w:rsidP="00516E67">
      <w:pPr>
        <w:pStyle w:val="Heading2"/>
        <w:numPr>
          <w:ilvl w:val="1"/>
          <w:numId w:val="2"/>
        </w:numPr>
      </w:pPr>
      <w:bookmarkStart w:id="32" w:name="bonusaufgabe-rename.sh"/>
      <w:r>
        <w:t>Bonusaufgabe: rename.sh</w:t>
      </w:r>
      <w:bookmarkEnd w:id="32"/>
    </w:p>
    <w:p w14:paraId="7BF3A85A" w14:textId="77777777" w:rsidR="00516E67" w:rsidRDefault="00516E67" w:rsidP="00516E67">
      <w:pPr>
        <w:pStyle w:val="Textbody"/>
        <w:widowControl/>
        <w:numPr>
          <w:ilvl w:val="0"/>
          <w:numId w:val="12"/>
        </w:numPr>
        <w:spacing w:after="0"/>
      </w:pPr>
      <w:r>
        <w:t>Zum Testen erstellen Sie in einem Unterordner:</w:t>
      </w:r>
    </w:p>
    <w:p w14:paraId="4D8E8738" w14:textId="77777777" w:rsidR="00516E67" w:rsidRDefault="00516E67" w:rsidP="00516E67">
      <w:pPr>
        <w:pStyle w:val="Textbody"/>
        <w:widowControl/>
        <w:numPr>
          <w:ilvl w:val="1"/>
          <w:numId w:val="13"/>
        </w:numPr>
        <w:spacing w:after="0"/>
      </w:pPr>
      <w:r>
        <w:t>20 Dateien namens file1.text bis file20.text an,</w:t>
      </w:r>
    </w:p>
    <w:p w14:paraId="6FE6595D" w14:textId="77777777" w:rsidR="00516E67" w:rsidRDefault="00516E67" w:rsidP="00516E67">
      <w:pPr>
        <w:pStyle w:val="Textbody"/>
        <w:widowControl/>
        <w:numPr>
          <w:ilvl w:val="1"/>
          <w:numId w:val="13"/>
        </w:numPr>
        <w:spacing w:after="0"/>
      </w:pPr>
      <w:r>
        <w:t>sowie 10 Dateien file1.log … file10.log</w:t>
      </w:r>
    </w:p>
    <w:p w14:paraId="72FF45CF" w14:textId="77777777" w:rsidR="00516E67" w:rsidRDefault="00516E67" w:rsidP="00516E67">
      <w:pPr>
        <w:pStyle w:val="Textbody"/>
        <w:widowControl/>
        <w:numPr>
          <w:ilvl w:val="0"/>
          <w:numId w:val="12"/>
        </w:numPr>
        <w:spacing w:after="0"/>
      </w:pPr>
      <w:r>
        <w:t>Schreiben Sie das Script rename.sh mit den beiden Parametern oldext und newext, das die Dateien umbenennt.</w:t>
      </w:r>
    </w:p>
    <w:p w14:paraId="46260E4F" w14:textId="77777777" w:rsidR="00516E67" w:rsidRDefault="00516E67" w:rsidP="00516E67">
      <w:pPr>
        <w:pStyle w:val="Textbody"/>
        <w:widowControl/>
        <w:numPr>
          <w:ilvl w:val="1"/>
          <w:numId w:val="14"/>
        </w:numPr>
        <w:spacing w:after="0"/>
      </w:pPr>
      <w:r>
        <w:t xml:space="preserve">Beispielaufruf: “bash rename.sh .text .txt” macht im Arbeitsverzeichnis aus file*.text </w:t>
      </w:r>
      <m:oMath>
        <m:r>
          <w:rPr>
            <w:rFonts w:ascii="Cambria Math" w:hAnsi="Cambria Math"/>
          </w:rPr>
          <m:t>→</m:t>
        </m:r>
      </m:oMath>
      <w:r>
        <w:t>file*.txt.</w:t>
      </w:r>
    </w:p>
    <w:p w14:paraId="3CFFCD22" w14:textId="77777777" w:rsidR="00516E67" w:rsidRDefault="00516E67" w:rsidP="00516E67">
      <w:pPr>
        <w:pStyle w:val="Textbody"/>
        <w:widowControl/>
        <w:numPr>
          <w:ilvl w:val="0"/>
          <w:numId w:val="12"/>
        </w:numPr>
        <w:spacing w:after="0"/>
      </w:pPr>
      <w:r>
        <w:t>Das Script soll als Parameter den Pfadnamen des Unterordners annehmen (Vorgabe, wenn ohne Parameter: “.”).</w:t>
      </w:r>
    </w:p>
    <w:p w14:paraId="3C6D626D" w14:textId="77777777" w:rsidR="00516E67" w:rsidRDefault="00516E67" w:rsidP="00516E67">
      <w:pPr>
        <w:pStyle w:val="Textbody"/>
        <w:widowControl/>
        <w:numPr>
          <w:ilvl w:val="1"/>
          <w:numId w:val="15"/>
        </w:numPr>
        <w:spacing w:after="0"/>
      </w:pPr>
      <w:r>
        <w:t>Beispielaufruf: “bash rename.sh .text .txt ../texte/myfliles” sucht im angegebenen Ordner.</w:t>
      </w:r>
    </w:p>
    <w:p w14:paraId="4B65B79A" w14:textId="77777777" w:rsidR="00516E67" w:rsidRDefault="00516E67" w:rsidP="00516E67">
      <w:pPr>
        <w:pStyle w:val="Textbody"/>
        <w:widowControl/>
        <w:numPr>
          <w:ilvl w:val="0"/>
          <w:numId w:val="12"/>
        </w:numPr>
        <w:spacing w:after="0"/>
      </w:pPr>
      <w:r>
        <w:t>Das Script soll bei jeder Datei fragen, ob man sie wirklich umbenennen möchte. Dazu gibt es den optionalen Parameter -a (“ask”).</w:t>
      </w:r>
    </w:p>
    <w:p w14:paraId="18417E24" w14:textId="77777777" w:rsidR="00516E67" w:rsidRDefault="00516E67" w:rsidP="00516E67">
      <w:pPr>
        <w:pStyle w:val="Textbody"/>
        <w:widowControl/>
        <w:numPr>
          <w:ilvl w:val="1"/>
          <w:numId w:val="16"/>
        </w:numPr>
        <w:spacing w:after="0"/>
      </w:pPr>
      <w:r>
        <w:t>bash rename.sh -a .text .txt /temp/myfliles fragt bei jeder Datei nach: [j/n].</w:t>
      </w:r>
    </w:p>
    <w:p w14:paraId="2390F3D6" w14:textId="77777777" w:rsidR="00516E67" w:rsidRDefault="00516E67" w:rsidP="00516E67">
      <w:pPr>
        <w:pStyle w:val="Textbody"/>
        <w:widowControl/>
        <w:numPr>
          <w:ilvl w:val="1"/>
          <w:numId w:val="16"/>
        </w:numPr>
        <w:spacing w:after="0"/>
      </w:pPr>
      <w:r>
        <w:t>bash rename.sh .text .txt /temp/myfliles fragt nicht nach</w:t>
      </w:r>
    </w:p>
    <w:p w14:paraId="0AE71A88" w14:textId="77777777" w:rsidR="00516E67" w:rsidRDefault="00516E67" w:rsidP="00516E67">
      <w:r>
        <w:rPr>
          <w:i/>
          <w:iCs/>
        </w:rPr>
        <w:t>Viel Spaß!</w:t>
      </w:r>
    </w:p>
    <w:p w14:paraId="077DCE7D" w14:textId="77777777" w:rsidR="00447036" w:rsidRPr="00516E67" w:rsidRDefault="00447036">
      <w:pPr>
        <w:rPr>
          <w:rFonts w:ascii="Arial" w:hAnsi="Arial" w:cs="Arial"/>
          <w:lang w:val="en-GB"/>
        </w:rPr>
      </w:pPr>
    </w:p>
    <w:p w14:paraId="00673BC0" w14:textId="77777777" w:rsidR="00447036" w:rsidRPr="00516E67" w:rsidRDefault="00447036">
      <w:pPr>
        <w:rPr>
          <w:rFonts w:ascii="Arial" w:hAnsi="Arial" w:cs="Arial"/>
          <w:lang w:val="en-GB"/>
        </w:rPr>
      </w:pPr>
    </w:p>
    <w:sectPr w:rsidR="00447036" w:rsidRPr="00516E67">
      <w:footerReference w:type="default" r:id="rId11"/>
      <w:pgSz w:w="11906" w:h="16838"/>
      <w:pgMar w:top="850" w:right="737" w:bottom="1190" w:left="794" w:header="72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795C9" w14:textId="77777777" w:rsidR="003444E3" w:rsidRDefault="003444E3">
      <w:r>
        <w:separator/>
      </w:r>
    </w:p>
  </w:endnote>
  <w:endnote w:type="continuationSeparator" w:id="0">
    <w:p w14:paraId="3C743283" w14:textId="77777777" w:rsidR="003444E3" w:rsidRDefault="00344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DejaVu Sans">
    <w:charset w:val="00"/>
    <w:family w:val="swiss"/>
    <w:pitch w:val="variable"/>
  </w:font>
  <w:font w:name="Arial">
    <w:panose1 w:val="020B0604020202020204"/>
    <w:charset w:val="00"/>
    <w:family w:val="swiss"/>
    <w:pitch w:val="variable"/>
    <w:sig w:usb0="E0002EFF" w:usb1="C000785B" w:usb2="00000009" w:usb3="00000000" w:csb0="000001FF" w:csb1="00000000"/>
  </w:font>
  <w:font w:name="Nimbus Sans L">
    <w:altName w:val="Calibri"/>
    <w:charset w:val="00"/>
    <w:family w:val="swiss"/>
    <w:pitch w:val="variable"/>
  </w:font>
  <w:font w:name="OpenSymbol">
    <w:charset w:val="00"/>
    <w:family w:val="auto"/>
    <w:pitch w:val="variable"/>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4CFE" w14:textId="77777777" w:rsidR="00447036" w:rsidRDefault="00000000">
    <w:pPr>
      <w:pStyle w:val="Footer"/>
      <w:tabs>
        <w:tab w:val="clear" w:pos="4818"/>
        <w:tab w:val="clear" w:pos="9637"/>
        <w:tab w:val="left" w:pos="2835"/>
        <w:tab w:val="left" w:pos="5386"/>
        <w:tab w:val="right" w:pos="10374"/>
      </w:tabs>
    </w:pPr>
    <w:r>
      <w:rPr>
        <w:rFonts w:ascii="Nimbus Sans L" w:hAnsi="Nimbus Sans L"/>
        <w:sz w:val="20"/>
        <w:szCs w:val="20"/>
      </w:rPr>
      <w:t>SYT/BS Report</w:t>
    </w:r>
    <w:r>
      <w:rPr>
        <w:rFonts w:ascii="Nimbus Sans L" w:hAnsi="Nimbus Sans L"/>
        <w:sz w:val="20"/>
        <w:szCs w:val="20"/>
      </w:rPr>
      <w:tab/>
      <w:t>Name: Nils Piskorz</w:t>
    </w:r>
    <w:r>
      <w:rPr>
        <w:rFonts w:ascii="Nimbus Sans L" w:hAnsi="Nimbus Sans L"/>
        <w:sz w:val="20"/>
        <w:szCs w:val="20"/>
      </w:rPr>
      <w:tab/>
    </w:r>
    <w:r>
      <w:rPr>
        <w:rFonts w:ascii="Nimbus Sans L" w:hAnsi="Nimbus Sans L"/>
        <w:sz w:val="20"/>
        <w:szCs w:val="20"/>
      </w:rPr>
      <w:fldChar w:fldCharType="begin"/>
    </w:r>
    <w:r>
      <w:rPr>
        <w:rFonts w:ascii="Nimbus Sans L" w:hAnsi="Nimbus Sans L"/>
        <w:sz w:val="20"/>
        <w:szCs w:val="20"/>
      </w:rPr>
      <w:instrText xml:space="preserve"> DATE \@ "dd'.'MM'.'yyyy" </w:instrText>
    </w:r>
    <w:r>
      <w:rPr>
        <w:rFonts w:ascii="Nimbus Sans L" w:hAnsi="Nimbus Sans L"/>
        <w:sz w:val="20"/>
        <w:szCs w:val="20"/>
      </w:rPr>
      <w:fldChar w:fldCharType="separate"/>
    </w:r>
    <w:r w:rsidR="00516E67">
      <w:rPr>
        <w:rFonts w:ascii="Nimbus Sans L" w:hAnsi="Nimbus Sans L"/>
        <w:noProof/>
        <w:sz w:val="20"/>
        <w:szCs w:val="20"/>
      </w:rPr>
      <w:t>19.10.2026</w:t>
    </w:r>
    <w:r>
      <w:rPr>
        <w:rFonts w:ascii="Nimbus Sans L" w:hAnsi="Nimbus Sans L"/>
        <w:sz w:val="20"/>
        <w:szCs w:val="20"/>
      </w:rPr>
      <w:fldChar w:fldCharType="end"/>
    </w:r>
    <w:r>
      <w:rPr>
        <w:rFonts w:ascii="Nimbus Sans L" w:hAnsi="Nimbus Sans L"/>
        <w:sz w:val="20"/>
        <w:szCs w:val="20"/>
      </w:rPr>
      <w:tab/>
      <w:t xml:space="preserve">Seite </w:t>
    </w:r>
    <w:r>
      <w:rPr>
        <w:rFonts w:ascii="Nimbus Sans L" w:hAnsi="Nimbus Sans L"/>
        <w:sz w:val="20"/>
        <w:szCs w:val="20"/>
      </w:rPr>
      <w:fldChar w:fldCharType="begin"/>
    </w:r>
    <w:r>
      <w:rPr>
        <w:rFonts w:ascii="Nimbus Sans L" w:hAnsi="Nimbus Sans L"/>
        <w:sz w:val="20"/>
        <w:szCs w:val="20"/>
      </w:rPr>
      <w:instrText xml:space="preserve"> PAGE </w:instrText>
    </w:r>
    <w:r>
      <w:rPr>
        <w:rFonts w:ascii="Nimbus Sans L" w:hAnsi="Nimbus Sans L"/>
        <w:sz w:val="20"/>
        <w:szCs w:val="20"/>
      </w:rPr>
      <w:fldChar w:fldCharType="separate"/>
    </w:r>
    <w:r>
      <w:rPr>
        <w:rFonts w:ascii="Nimbus Sans L" w:hAnsi="Nimbus Sans L"/>
        <w:sz w:val="20"/>
        <w:szCs w:val="20"/>
      </w:rPr>
      <w:t>2</w:t>
    </w:r>
    <w:r>
      <w:rPr>
        <w:rFonts w:ascii="Nimbus Sans L" w:hAnsi="Nimbus Sans L"/>
        <w:sz w:val="20"/>
        <w:szCs w:val="20"/>
      </w:rPr>
      <w:fldChar w:fldCharType="end"/>
    </w:r>
    <w:r>
      <w:rPr>
        <w:rFonts w:ascii="Nimbus Sans L" w:hAnsi="Nimbus Sans L"/>
        <w:sz w:val="20"/>
        <w:szCs w:val="20"/>
      </w:rPr>
      <w:t>/</w:t>
    </w:r>
    <w:r>
      <w:rPr>
        <w:rFonts w:ascii="Nimbus Sans L" w:hAnsi="Nimbus Sans L"/>
        <w:sz w:val="20"/>
        <w:szCs w:val="20"/>
      </w:rPr>
      <w:fldChar w:fldCharType="begin"/>
    </w:r>
    <w:r>
      <w:rPr>
        <w:rFonts w:ascii="Nimbus Sans L" w:hAnsi="Nimbus Sans L"/>
        <w:sz w:val="20"/>
        <w:szCs w:val="20"/>
      </w:rPr>
      <w:instrText xml:space="preserve"> NUMPAGES </w:instrText>
    </w:r>
    <w:r>
      <w:rPr>
        <w:rFonts w:ascii="Nimbus Sans L" w:hAnsi="Nimbus Sans L"/>
        <w:sz w:val="20"/>
        <w:szCs w:val="20"/>
      </w:rPr>
      <w:fldChar w:fldCharType="separate"/>
    </w:r>
    <w:r>
      <w:rPr>
        <w:rFonts w:ascii="Nimbus Sans L" w:hAnsi="Nimbus Sans L"/>
        <w:sz w:val="20"/>
        <w:szCs w:val="20"/>
      </w:rPr>
      <w:t>2</w:t>
    </w:r>
    <w:r>
      <w:rPr>
        <w:rFonts w:ascii="Nimbus Sans L" w:hAnsi="Nimbus Sans 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2C63A" w14:textId="77777777" w:rsidR="003444E3" w:rsidRDefault="003444E3">
      <w:r>
        <w:rPr>
          <w:color w:val="000000"/>
        </w:rPr>
        <w:separator/>
      </w:r>
    </w:p>
  </w:footnote>
  <w:footnote w:type="continuationSeparator" w:id="0">
    <w:p w14:paraId="25038F98" w14:textId="77777777" w:rsidR="003444E3" w:rsidRDefault="003444E3">
      <w:r>
        <w:continuationSeparator/>
      </w:r>
    </w:p>
  </w:footnote>
  <w:footnote w:id="1">
    <w:p w14:paraId="5EF19950" w14:textId="77777777" w:rsidR="00516E67" w:rsidRDefault="00516E67" w:rsidP="00516E67">
      <w:pPr>
        <w:pStyle w:val="Footnote"/>
      </w:pPr>
      <w:r>
        <w:rPr>
          <w:rStyle w:val="FootnoteReference"/>
        </w:rPr>
        <w:footnoteRef/>
      </w:r>
      <w:r>
        <w:t>eventuell müssen wir aber einige Tools installieren</w:t>
      </w:r>
    </w:p>
    <w:p w14:paraId="75937DF5" w14:textId="77777777" w:rsidR="00516E67" w:rsidRDefault="00516E67" w:rsidP="00516E67"/>
  </w:footnote>
  <w:footnote w:id="2">
    <w:p w14:paraId="51E07FF8" w14:textId="77777777" w:rsidR="00516E67" w:rsidRDefault="00516E67" w:rsidP="00516E67">
      <w:pPr>
        <w:pStyle w:val="Footnote"/>
      </w:pPr>
      <w:r>
        <w:rPr>
          <w:rStyle w:val="FootnoteReference"/>
        </w:rPr>
        <w:footnoteRef/>
      </w:r>
      <w:r>
        <w:t xml:space="preserve">Zur besseren Lesbarkeit mit einer Schrift mit fixer Breite (Schreibmaschinenschrift = monospace font)! Am besten, Sie definieren dafür einfach eine </w:t>
      </w:r>
      <w:hyperlink r:id="rId1" w:history="1">
        <w:r>
          <w:rPr>
            <w:rStyle w:val="Definition"/>
            <w:i/>
            <w:iCs/>
          </w:rPr>
          <w:t>Formatvorlage</w:t>
        </w:r>
      </w:hyperlink>
      <w:r>
        <w:t>.</w:t>
      </w:r>
    </w:p>
    <w:p w14:paraId="2C9A2FDA" w14:textId="77777777" w:rsidR="00516E67" w:rsidRDefault="00516E67" w:rsidP="00516E67"/>
  </w:footnote>
  <w:footnote w:id="3">
    <w:p w14:paraId="322A811C" w14:textId="77777777" w:rsidR="00516E67" w:rsidRDefault="00516E67" w:rsidP="00516E67">
      <w:pPr>
        <w:pStyle w:val="Footnote"/>
      </w:pPr>
      <w:r>
        <w:rPr>
          <w:rStyle w:val="FootnoteReference"/>
        </w:rPr>
        <w:footnoteRef/>
      </w:r>
      <w:r>
        <w:t>Manchmal nutzt man jedoch auch die Möglichkeit, Variablen als integer bzw. als assoziatives Array (wie Java: Map) zu deklarieren (declare bzw. typeset)</w:t>
      </w:r>
    </w:p>
    <w:p w14:paraId="23A7CA84" w14:textId="77777777" w:rsidR="00516E67" w:rsidRDefault="00516E67" w:rsidP="00516E67"/>
  </w:footnote>
  <w:footnote w:id="4">
    <w:p w14:paraId="7710FE65" w14:textId="77777777" w:rsidR="00516E67" w:rsidRDefault="00516E67" w:rsidP="00516E67">
      <w:pPr>
        <w:pStyle w:val="Footnote"/>
      </w:pPr>
      <w:r>
        <w:rPr>
          <w:rStyle w:val="FootnoteReference"/>
        </w:rPr>
        <w:footnoteRef/>
      </w:r>
      <w:r>
        <w:t>echte Hacker verwenden hier seq oder for i in {1..10}</w:t>
      </w:r>
    </w:p>
    <w:p w14:paraId="61FC5DBA" w14:textId="77777777" w:rsidR="00516E67" w:rsidRDefault="00516E67" w:rsidP="00516E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303"/>
    <w:multiLevelType w:val="multilevel"/>
    <w:tmpl w:val="3A5EB232"/>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 w15:restartNumberingAfterBreak="0">
    <w:nsid w:val="0C9D0D19"/>
    <w:multiLevelType w:val="multilevel"/>
    <w:tmpl w:val="4BECFF30"/>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2" w15:restartNumberingAfterBreak="0">
    <w:nsid w:val="168A6A7A"/>
    <w:multiLevelType w:val="multilevel"/>
    <w:tmpl w:val="3BE2DF40"/>
    <w:styleLink w:val="WWOutlineListStyle"/>
    <w:lvl w:ilvl="0">
      <w:start w:val="1"/>
      <w:numFmt w:val="decimal"/>
      <w:pStyle w:val="Heading1"/>
      <w:lvlText w:val="%1 "/>
      <w:lvlJc w:val="left"/>
      <w:pPr>
        <w:ind w:left="374" w:hanging="374"/>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
      <w:lvlJc w:val="left"/>
    </w:lvl>
    <w:lvl w:ilvl="8">
      <w:start w:val="1"/>
      <w:numFmt w:val="none"/>
      <w:lvlText w:val=""/>
      <w:lvlJc w:val="left"/>
    </w:lvl>
  </w:abstractNum>
  <w:abstractNum w:abstractNumId="3" w15:restartNumberingAfterBreak="0">
    <w:nsid w:val="2D181A84"/>
    <w:multiLevelType w:val="multilevel"/>
    <w:tmpl w:val="F2C2A1B6"/>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4" w15:restartNumberingAfterBreak="0">
    <w:nsid w:val="2D555A25"/>
    <w:multiLevelType w:val="multilevel"/>
    <w:tmpl w:val="2CAE86CC"/>
    <w:styleLink w:val="Outline"/>
    <w:lvl w:ilvl="0">
      <w:start w:val="1"/>
      <w:numFmt w:val="decimal"/>
      <w:lvlText w:val="%1 "/>
      <w:lvlJc w:val="left"/>
      <w:pPr>
        <w:ind w:left="374" w:hanging="374"/>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5" w15:restartNumberingAfterBreak="0">
    <w:nsid w:val="2F854739"/>
    <w:multiLevelType w:val="multilevel"/>
    <w:tmpl w:val="17486F1A"/>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6" w15:restartNumberingAfterBreak="0">
    <w:nsid w:val="35A243E8"/>
    <w:multiLevelType w:val="multilevel"/>
    <w:tmpl w:val="C0ECA314"/>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7" w15:restartNumberingAfterBreak="0">
    <w:nsid w:val="4AB65F18"/>
    <w:multiLevelType w:val="multilevel"/>
    <w:tmpl w:val="C938E53E"/>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8" w15:restartNumberingAfterBreak="0">
    <w:nsid w:val="4DC12BB2"/>
    <w:multiLevelType w:val="multilevel"/>
    <w:tmpl w:val="030AF628"/>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9" w15:restartNumberingAfterBreak="0">
    <w:nsid w:val="511A2AE6"/>
    <w:multiLevelType w:val="multilevel"/>
    <w:tmpl w:val="CD106278"/>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0" w15:restartNumberingAfterBreak="0">
    <w:nsid w:val="5855107A"/>
    <w:multiLevelType w:val="multilevel"/>
    <w:tmpl w:val="8F261314"/>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1" w15:restartNumberingAfterBreak="0">
    <w:nsid w:val="5F4A70E1"/>
    <w:multiLevelType w:val="multilevel"/>
    <w:tmpl w:val="92927C96"/>
    <w:lvl w:ilvl="0">
      <w:start w:val="1"/>
      <w:numFmt w:val="decimal"/>
      <w:lvlText w:val="%1."/>
      <w:lvlJc w:val="right"/>
      <w:pPr>
        <w:ind w:left="720" w:hanging="72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2" w15:restartNumberingAfterBreak="0">
    <w:nsid w:val="61721DEB"/>
    <w:multiLevelType w:val="multilevel"/>
    <w:tmpl w:val="13F2891A"/>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3" w15:restartNumberingAfterBreak="0">
    <w:nsid w:val="69C87567"/>
    <w:multiLevelType w:val="multilevel"/>
    <w:tmpl w:val="640452A2"/>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4" w15:restartNumberingAfterBreak="0">
    <w:nsid w:val="70B518C7"/>
    <w:multiLevelType w:val="multilevel"/>
    <w:tmpl w:val="6EFAD754"/>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5" w15:restartNumberingAfterBreak="0">
    <w:nsid w:val="74BE69F1"/>
    <w:multiLevelType w:val="multilevel"/>
    <w:tmpl w:val="0A70EF60"/>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num w:numId="1" w16cid:durableId="1178078184">
    <w:abstractNumId w:val="2"/>
  </w:num>
  <w:num w:numId="2" w16cid:durableId="1936018766">
    <w:abstractNumId w:val="4"/>
  </w:num>
  <w:num w:numId="3" w16cid:durableId="380330233">
    <w:abstractNumId w:val="7"/>
  </w:num>
  <w:num w:numId="4" w16cid:durableId="145098319">
    <w:abstractNumId w:val="8"/>
  </w:num>
  <w:num w:numId="5" w16cid:durableId="1903520528">
    <w:abstractNumId w:val="15"/>
  </w:num>
  <w:num w:numId="6" w16cid:durableId="315232242">
    <w:abstractNumId w:val="12"/>
  </w:num>
  <w:num w:numId="7" w16cid:durableId="1453285851">
    <w:abstractNumId w:val="6"/>
  </w:num>
  <w:num w:numId="8" w16cid:durableId="1915701112">
    <w:abstractNumId w:val="11"/>
  </w:num>
  <w:num w:numId="9" w16cid:durableId="920944389">
    <w:abstractNumId w:val="3"/>
  </w:num>
  <w:num w:numId="10" w16cid:durableId="1083575646">
    <w:abstractNumId w:val="13"/>
  </w:num>
  <w:num w:numId="11" w16cid:durableId="1726366909">
    <w:abstractNumId w:val="5"/>
  </w:num>
  <w:num w:numId="12" w16cid:durableId="1057045381">
    <w:abstractNumId w:val="1"/>
  </w:num>
  <w:num w:numId="13" w16cid:durableId="2046982174">
    <w:abstractNumId w:val="9"/>
  </w:num>
  <w:num w:numId="14" w16cid:durableId="882405527">
    <w:abstractNumId w:val="10"/>
  </w:num>
  <w:num w:numId="15" w16cid:durableId="1591695358">
    <w:abstractNumId w:val="0"/>
  </w:num>
  <w:num w:numId="16" w16cid:durableId="5584463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CB0"/>
    <w:rsid w:val="003444E3"/>
    <w:rsid w:val="00447036"/>
    <w:rsid w:val="00516E67"/>
    <w:rsid w:val="007F290C"/>
    <w:rsid w:val="00895519"/>
    <w:rsid w:val="00A36CB0"/>
    <w:rsid w:val="00A953F0"/>
    <w:rsid w:val="00B45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00CA4"/>
  <w15:docId w15:val="{8BF3B237-BD43-4343-8792-44C9CFB4C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jaVu Sans" w:hAnsi="Times New Roman" w:cs="DejaVu Sans"/>
        <w:kern w:val="3"/>
        <w:sz w:val="24"/>
        <w:szCs w:val="24"/>
        <w:lang w:val="de-AT" w:eastAsia="de-AT"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Times New Roman" w:cs="Times New Roman"/>
      <w:sz w:val="22"/>
    </w:rPr>
  </w:style>
  <w:style w:type="paragraph" w:styleId="Heading1">
    <w:name w:val="heading 1"/>
    <w:basedOn w:val="Heading"/>
    <w:next w:val="Textbody"/>
    <w:uiPriority w:val="9"/>
    <w:qFormat/>
    <w:pPr>
      <w:numPr>
        <w:numId w:val="1"/>
      </w:numPr>
      <w:outlineLvl w:val="0"/>
    </w:pPr>
    <w:rPr>
      <w:b/>
      <w:bCs/>
    </w:rPr>
  </w:style>
  <w:style w:type="paragraph" w:styleId="Heading2">
    <w:name w:val="heading 2"/>
    <w:basedOn w:val="Heading"/>
    <w:next w:val="Textbody"/>
    <w:uiPriority w:val="9"/>
    <w:unhideWhenUsed/>
    <w:qFormat/>
    <w:pPr>
      <w:numPr>
        <w:ilvl w:val="1"/>
        <w:numId w:val="1"/>
      </w:numPr>
      <w:spacing w:before="181" w:after="119"/>
      <w:outlineLvl w:val="1"/>
    </w:pPr>
    <w:rPr>
      <w:b/>
      <w:bCs/>
      <w:i/>
      <w:iCs/>
    </w:rPr>
  </w:style>
  <w:style w:type="paragraph" w:styleId="Heading3">
    <w:name w:val="heading 3"/>
    <w:basedOn w:val="Heading"/>
    <w:next w:val="Textbody"/>
    <w:uiPriority w:val="9"/>
    <w:unhideWhenUsed/>
    <w:qFormat/>
    <w:pPr>
      <w:numPr>
        <w:ilvl w:val="2"/>
        <w:numId w:val="1"/>
      </w:numPr>
      <w:spacing w:before="181" w:after="119"/>
      <w:outlineLvl w:val="2"/>
    </w:pPr>
    <w:rPr>
      <w:b/>
      <w:bCs/>
    </w:rPr>
  </w:style>
  <w:style w:type="paragraph" w:styleId="Heading4">
    <w:name w:val="heading 4"/>
    <w:basedOn w:val="Heading"/>
    <w:next w:val="Textbody"/>
    <w:uiPriority w:val="9"/>
    <w:semiHidden/>
    <w:unhideWhenUsed/>
    <w:qFormat/>
    <w:pPr>
      <w:outlineLvl w:val="3"/>
    </w:pPr>
    <w:rPr>
      <w:b/>
      <w:bCs/>
      <w:i/>
      <w:iCs/>
    </w:rPr>
  </w:style>
  <w:style w:type="paragraph" w:styleId="Heading5">
    <w:name w:val="heading 5"/>
    <w:basedOn w:val="Heading"/>
    <w:next w:val="Textbody"/>
    <w:uiPriority w:val="9"/>
    <w:semiHidden/>
    <w:unhideWhenUsed/>
    <w:qFormat/>
    <w:pPr>
      <w:outlineLvl w:val="4"/>
    </w:pPr>
    <w:rPr>
      <w:b/>
      <w:bCs/>
    </w:rPr>
  </w:style>
  <w:style w:type="paragraph" w:styleId="Heading6">
    <w:name w:val="heading 6"/>
    <w:basedOn w:val="Heading"/>
    <w:next w:val="Textbody"/>
    <w:uiPriority w:val="9"/>
    <w:semiHidden/>
    <w:unhideWhenUsed/>
    <w:qFormat/>
    <w:pPr>
      <w:outlineLvl w:val="5"/>
    </w:pPr>
    <w:rPr>
      <w:b/>
      <w:bCs/>
    </w:rPr>
  </w:style>
  <w:style w:type="paragraph" w:styleId="Heading7">
    <w:name w:val="heading 7"/>
    <w:basedOn w:val="Heading"/>
    <w:next w:val="Textbody"/>
    <w:pP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customStyle="1" w:styleId="Heading">
    <w:name w:val="Heading"/>
    <w:basedOn w:val="Normal"/>
    <w:next w:val="Textbody"/>
    <w:pPr>
      <w:keepNext/>
      <w:spacing w:before="240" w:after="120"/>
    </w:pPr>
    <w:rPr>
      <w:rFonts w:ascii="Arial" w:eastAsia="DejaVu Sans" w:hAnsi="Arial" w:cs="DejaVu Sans"/>
      <w:sz w:val="28"/>
      <w:szCs w:val="28"/>
    </w:rPr>
  </w:style>
  <w:style w:type="paragraph" w:customStyle="1" w:styleId="Textbody">
    <w:name w:val="Text body"/>
    <w:basedOn w:val="Normal"/>
    <w:pPr>
      <w:spacing w:after="120"/>
    </w:pPr>
    <w:rPr>
      <w:sz w:val="21"/>
    </w:rPr>
  </w:style>
  <w:style w:type="paragraph" w:styleId="List">
    <w:name w:val="List"/>
    <w:basedOn w:val="Textbody"/>
    <w:rPr>
      <w:sz w:val="24"/>
    </w:rPr>
  </w:style>
  <w:style w:type="paragraph" w:styleId="Caption">
    <w:name w:val="caption"/>
    <w:basedOn w:val="Normal"/>
    <w:pPr>
      <w:suppressLineNumbers/>
      <w:spacing w:before="120" w:after="120"/>
    </w:pPr>
    <w:rPr>
      <w:i/>
      <w:iCs/>
      <w:sz w:val="24"/>
    </w:rPr>
  </w:style>
  <w:style w:type="paragraph" w:customStyle="1" w:styleId="Index">
    <w:name w:val="Index"/>
    <w:basedOn w:val="Normal"/>
    <w:pPr>
      <w:suppressLineNumbers/>
    </w:pPr>
    <w:rPr>
      <w:sz w:val="24"/>
    </w:rPr>
  </w:style>
  <w:style w:type="paragraph" w:customStyle="1" w:styleId="HeaderandFooter">
    <w:name w:val="Header and Footer"/>
    <w:basedOn w:val="Normal"/>
    <w:pPr>
      <w:suppressLineNumbers/>
      <w:tabs>
        <w:tab w:val="center" w:pos="4819"/>
        <w:tab w:val="right" w:pos="9638"/>
      </w:tabs>
    </w:pPr>
  </w:style>
  <w:style w:type="paragraph" w:styleId="Header">
    <w:name w:val="header"/>
    <w:basedOn w:val="Normal"/>
    <w:pPr>
      <w:suppressLineNumbers/>
      <w:tabs>
        <w:tab w:val="center" w:pos="4818"/>
        <w:tab w:val="right" w:pos="9637"/>
      </w:tabs>
    </w:pPr>
  </w:style>
  <w:style w:type="paragraph" w:styleId="Footer">
    <w:name w:val="footer"/>
    <w:basedOn w:val="Normal"/>
    <w:pPr>
      <w:suppressLineNumbers/>
      <w:tabs>
        <w:tab w:val="center" w:pos="4818"/>
        <w:tab w:val="right" w:pos="9637"/>
      </w:tabs>
    </w:pPr>
  </w:style>
  <w:style w:type="paragraph" w:customStyle="1" w:styleId="TableContents">
    <w:name w:val="Table Contents"/>
    <w:basedOn w:val="Normal"/>
    <w:pPr>
      <w:suppressLineNumbers/>
    </w:pPr>
  </w:style>
  <w:style w:type="paragraph" w:styleId="IndexHeading">
    <w:name w:val="index heading"/>
    <w:basedOn w:val="Heading"/>
    <w:pPr>
      <w:suppressLineNumbers/>
    </w:pPr>
    <w:rPr>
      <w:b/>
      <w:bCs/>
      <w:sz w:val="32"/>
      <w:szCs w:val="32"/>
    </w:rPr>
  </w:style>
  <w:style w:type="paragraph" w:customStyle="1" w:styleId="ContentsHeading">
    <w:name w:val="Contents Heading"/>
    <w:basedOn w:val="Heading"/>
    <w:pPr>
      <w:suppressLineNumbers/>
      <w:spacing w:before="862" w:after="119"/>
    </w:pPr>
    <w:rPr>
      <w:b/>
      <w:bCs/>
      <w:sz w:val="32"/>
      <w:szCs w:val="32"/>
    </w:rPr>
  </w:style>
  <w:style w:type="paragraph" w:customStyle="1" w:styleId="TableHeading">
    <w:name w:val="Table Heading"/>
    <w:basedOn w:val="TableContents"/>
    <w:pPr>
      <w:jc w:val="center"/>
    </w:pPr>
    <w:rPr>
      <w:b/>
      <w:bCs/>
      <w:i/>
      <w:iCs/>
    </w:rPr>
  </w:style>
  <w:style w:type="paragraph" w:customStyle="1" w:styleId="Contents2">
    <w:name w:val="Contents 2"/>
    <w:basedOn w:val="Index"/>
    <w:pPr>
      <w:tabs>
        <w:tab w:val="right" w:leader="dot" w:pos="9637"/>
      </w:tabs>
      <w:ind w:left="283"/>
    </w:pPr>
    <w:rPr>
      <w:rFonts w:ascii="Nimbus Sans L" w:eastAsia="Nimbus Sans L" w:hAnsi="Nimbus Sans L" w:cs="Nimbus Sans L"/>
    </w:rPr>
  </w:style>
  <w:style w:type="paragraph" w:customStyle="1" w:styleId="Contents3">
    <w:name w:val="Contents 3"/>
    <w:basedOn w:val="Index"/>
    <w:pPr>
      <w:tabs>
        <w:tab w:val="right" w:leader="dot" w:pos="9637"/>
      </w:tabs>
      <w:ind w:left="566"/>
    </w:pPr>
    <w:rPr>
      <w:rFonts w:ascii="Nimbus Sans L" w:eastAsia="Nimbus Sans L" w:hAnsi="Nimbus Sans L" w:cs="Nimbus Sans L"/>
    </w:rPr>
  </w:style>
  <w:style w:type="paragraph" w:customStyle="1" w:styleId="Contents1">
    <w:name w:val="Contents 1"/>
    <w:basedOn w:val="Index"/>
    <w:pPr>
      <w:tabs>
        <w:tab w:val="right" w:leader="dot" w:pos="9637"/>
      </w:tabs>
    </w:pPr>
  </w:style>
  <w:style w:type="paragraph" w:customStyle="1" w:styleId="Quotations">
    <w:name w:val="Quotations"/>
    <w:basedOn w:val="Normal"/>
    <w:pPr>
      <w:spacing w:after="283"/>
      <w:ind w:left="567" w:right="567"/>
    </w:pPr>
  </w:style>
  <w:style w:type="paragraph" w:styleId="Title">
    <w:name w:val="Title"/>
    <w:basedOn w:val="Heading"/>
    <w:next w:val="Textbody"/>
    <w:uiPriority w:val="10"/>
    <w:qFormat/>
    <w:pPr>
      <w:jc w:val="center"/>
    </w:pPr>
    <w:rPr>
      <w:b/>
      <w:bCs/>
      <w:sz w:val="56"/>
      <w:szCs w:val="56"/>
    </w:rPr>
  </w:style>
  <w:style w:type="paragraph" w:styleId="Subtitle">
    <w:name w:val="Subtitle"/>
    <w:basedOn w:val="Heading"/>
    <w:next w:val="Textbody"/>
    <w:uiPriority w:val="11"/>
    <w:qFormat/>
    <w:pPr>
      <w:spacing w:before="60"/>
      <w:jc w:val="center"/>
    </w:pPr>
    <w:rPr>
      <w:sz w:val="36"/>
      <w:szCs w:val="36"/>
    </w:rPr>
  </w:style>
  <w:style w:type="paragraph" w:customStyle="1" w:styleId="Antwort">
    <w:name w:val="Antwort"/>
    <w:basedOn w:val="Normal"/>
    <w:pPr>
      <w:shd w:val="clear" w:color="auto" w:fill="FFFFCC"/>
    </w:pPr>
    <w:rPr>
      <w:color w:val="801900"/>
      <w:sz w:val="24"/>
    </w:r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Linenumbering">
    <w:name w:val="Line numbering"/>
  </w:style>
  <w:style w:type="character" w:customStyle="1" w:styleId="BulletSymbols">
    <w:name w:val="Bullet Symbols"/>
    <w:rPr>
      <w:rFonts w:ascii="OpenSymbol" w:eastAsia="OpenSymbol" w:hAnsi="OpenSymbol" w:cs="OpenSymbol"/>
    </w:rPr>
  </w:style>
  <w:style w:type="character" w:customStyle="1" w:styleId="Placeholder">
    <w:name w:val="Placeholder"/>
    <w:rPr>
      <w:smallCaps/>
      <w:color w:val="008080"/>
      <w:u w:val="dotted"/>
    </w:rPr>
  </w:style>
  <w:style w:type="character" w:styleId="PlaceholderText">
    <w:name w:val="Placeholder Text"/>
    <w:basedOn w:val="DefaultParagraphFont"/>
    <w:rPr>
      <w:color w:val="666666"/>
    </w:rPr>
  </w:style>
  <w:style w:type="paragraph" w:styleId="TOCHeading">
    <w:name w:val="TOC Heading"/>
    <w:basedOn w:val="Heading1"/>
    <w:next w:val="Normal"/>
    <w:pPr>
      <w:keepLines/>
      <w:widowControl/>
      <w:suppressAutoHyphens w:val="0"/>
      <w:spacing w:after="0" w:line="256" w:lineRule="auto"/>
      <w:textAlignment w:val="auto"/>
    </w:pPr>
    <w:rPr>
      <w:rFonts w:ascii="Aptos Display" w:eastAsia="Times New Roman" w:hAnsi="Aptos Display" w:cs="Times New Roman"/>
      <w:b w:val="0"/>
      <w:bCs w:val="0"/>
      <w:color w:val="0F4761"/>
      <w:kern w:val="0"/>
      <w:sz w:val="32"/>
      <w:szCs w:val="32"/>
    </w:rPr>
  </w:style>
  <w:style w:type="numbering" w:customStyle="1" w:styleId="Outline">
    <w:name w:val="Outline"/>
    <w:basedOn w:val="NoList"/>
    <w:pPr>
      <w:numPr>
        <w:numId w:val="2"/>
      </w:numPr>
    </w:pPr>
  </w:style>
  <w:style w:type="paragraph" w:customStyle="1" w:styleId="PreformattedText">
    <w:name w:val="Preformatted Text"/>
    <w:basedOn w:val="Normal"/>
    <w:rsid w:val="00516E67"/>
    <w:pPr>
      <w:widowControl/>
      <w:shd w:val="clear" w:color="auto" w:fill="E6E6E6"/>
    </w:pPr>
    <w:rPr>
      <w:rFonts w:ascii="Courier New" w:eastAsia="Courier New" w:hAnsi="Courier New" w:cs="Courier New"/>
      <w:sz w:val="20"/>
      <w:szCs w:val="20"/>
      <w:lang/>
    </w:rPr>
  </w:style>
  <w:style w:type="paragraph" w:customStyle="1" w:styleId="Footnote">
    <w:name w:val="Footnote"/>
    <w:basedOn w:val="Normal"/>
    <w:rsid w:val="00516E67"/>
    <w:pPr>
      <w:widowControl/>
      <w:suppressLineNumbers/>
      <w:ind w:left="283" w:hanging="283"/>
    </w:pPr>
    <w:rPr>
      <w:rFonts w:eastAsia="Lucida Sans Unicode" w:cs="Tahoma"/>
      <w:sz w:val="20"/>
      <w:szCs w:val="20"/>
      <w:lang/>
    </w:rPr>
  </w:style>
  <w:style w:type="character" w:customStyle="1" w:styleId="Definition">
    <w:name w:val="Definition"/>
    <w:rsid w:val="00516E67"/>
  </w:style>
  <w:style w:type="character" w:styleId="FootnoteReference">
    <w:name w:val="footnote reference"/>
    <w:basedOn w:val="DefaultParagraphFont"/>
    <w:uiPriority w:val="99"/>
    <w:semiHidden/>
    <w:unhideWhenUsed/>
    <w:rsid w:val="00516E6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oalkicker.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openbook.rheinwerk-verlag.de/shell_programmierung/index.htm" TargetMode="External"/><Relationship Id="rId4" Type="http://schemas.openxmlformats.org/officeDocument/2006/relationships/webSettings" Target="webSettings.xml"/><Relationship Id="rId9" Type="http://schemas.openxmlformats.org/officeDocument/2006/relationships/hyperlink" Target="http://tldp.org/LDP/abs/abs-guide.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help.libreoffice.org/Writer/Styles_and_Formatting/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qzycat\Documents\Schule\school\3%20Klasse\bs\ue03\Word_UExx_Exercise-template_CLIL_262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Word_UExx_Exercise-template_CLIL_2627.dotx</Template>
  <TotalTime>16</TotalTime>
  <Pages>7</Pages>
  <Words>2250</Words>
  <Characters>12830</Characters>
  <Application>Microsoft Office Word</Application>
  <DocSecurity>0</DocSecurity>
  <Lines>106</Lines>
  <Paragraphs>30</Paragraphs>
  <ScaleCrop>false</ScaleCrop>
  <Company/>
  <LinksUpToDate>false</LinksUpToDate>
  <CharactersWithSpaces>15050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Laborprotokoll - Vorlage</dc:title>
  <dc:creator>crqzycat</dc:creator>
  <cp:lastModifiedBy>Piskorz Nils</cp:lastModifiedBy>
  <cp:revision>4</cp:revision>
  <dcterms:created xsi:type="dcterms:W3CDTF">2026-09-28T15:36:00Z</dcterms:created>
  <dcterms:modified xsi:type="dcterms:W3CDTF">2026-10-19T15:10:00Z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0x010100E75DF12769FDC94C99BC379C37A991E7</vt:lpwstr>
  </property>
</Properties>
</file>